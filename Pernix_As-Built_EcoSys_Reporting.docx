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E14494" w14:textId="2FE54938" w:rsidR="005541F0" w:rsidRDefault="00B10739" w:rsidP="008016BA">
      <w:pPr>
        <w:pStyle w:val="PNXTitle"/>
        <w:sectPr w:rsidR="005541F0" w:rsidSect="00216EBF">
          <w:headerReference w:type="default" r:id="rId11"/>
          <w:headerReference w:type="first" r:id="rId12"/>
          <w:footerReference w:type="first" r:id="rId13"/>
          <w:pgSz w:w="11906" w:h="16838"/>
          <w:pgMar w:top="732" w:right="1416" w:bottom="1440" w:left="1440" w:header="708" w:footer="708" w:gutter="0"/>
          <w:cols w:space="708"/>
          <w:titlePg/>
          <w:docGrid w:linePitch="360"/>
        </w:sectPr>
      </w:pPr>
      <w:bookmarkStart w:id="1" w:name="_Hlk130762739"/>
      <w:r w:rsidRPr="002876E5">
        <w:rPr>
          <w:noProof/>
        </w:rPr>
        <mc:AlternateContent>
          <mc:Choice Requires="wps">
            <w:drawing>
              <wp:anchor distT="45720" distB="45720" distL="114300" distR="114300" simplePos="0" relativeHeight="251658243" behindDoc="0" locked="0" layoutInCell="1" allowOverlap="1" wp14:anchorId="5931D6C3" wp14:editId="12D2AA7E">
                <wp:simplePos x="0" y="0"/>
                <wp:positionH relativeFrom="column">
                  <wp:posOffset>1524000</wp:posOffset>
                </wp:positionH>
                <wp:positionV relativeFrom="paragraph">
                  <wp:posOffset>6817995</wp:posOffset>
                </wp:positionV>
                <wp:extent cx="4817110" cy="942975"/>
                <wp:effectExtent l="0" t="0" r="2540" b="9525"/>
                <wp:wrapSquare wrapText="bothSides"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17110" cy="942975"/>
                        </a:xfrm>
                        <a:prstGeom prst="rect">
                          <a:avLst/>
                        </a:prstGeom>
                        <a:solidFill>
                          <a:srgbClr val="294983">
                            <a:alpha val="69804"/>
                          </a:srgb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  <w:alias w:val="Subject"/>
                              <w:tag w:val=""/>
                              <w:id w:val="-2014897973"/>
                              <w:placeholder>
                                <w:docPart w:val="C7458CED1C364DAA9E8B452B17822616"/>
                              </w:placeholder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p w14:paraId="604A3354" w14:textId="6921CE3E" w:rsidR="002876E5" w:rsidRPr="00104496" w:rsidRDefault="009F7807" w:rsidP="00104496">
                                <w:pPr>
                                  <w:pStyle w:val="PNXCoverSubject"/>
                                  <w:jc w:val="right"/>
                                  <w:rPr>
                                    <w:color w:val="FFFFFF" w:themeColor="background1"/>
                                    <w:sz w:val="44"/>
                                    <w:szCs w:val="44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44"/>
                                    <w:szCs w:val="44"/>
                                  </w:rPr>
                                  <w:t>Site Based Compliance Training Report</w:t>
                                </w:r>
                              </w:p>
                            </w:sdtContent>
                          </w:sdt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931D6C3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20pt;margin-top:536.85pt;width:379.3pt;height:74.25pt;z-index:251658243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" fillcolor="#294983" stroked="f">
                <v:fill opacity="45746f"/>
                <v:textbox>
                  <w:txbxContent>
                    <w:sdt>
                      <w:sdtPr>
                        <w:rPr>
                          <w:color w:val="FFFFFF" w:themeColor="background1"/>
                          <w:sz w:val="44"/>
                          <w:szCs w:val="44"/>
                        </w:rPr>
                        <w:alias w:val="Subject"/>
                        <w:tag w:val=""/>
                        <w:id w:val="-2014897973"/>
                        <w:placeholder>
                          <w:docPart w:val="C7458CED1C364DAA9E8B452B17822616"/>
                        </w:placeholder>
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<w:text/>
                      </w:sdtPr>
                      <w:sdtContent>
                        <w:p w14:paraId="604A3354" w14:textId="6921CE3E" w:rsidR="002876E5" w:rsidRPr="00104496" w:rsidRDefault="009F7807" w:rsidP="00104496">
                          <w:pPr>
                            <w:pStyle w:val="PNXCoverSubject"/>
                            <w:jc w:val="right"/>
                            <w:rPr>
                              <w:color w:val="FFFFFF" w:themeColor="background1"/>
                              <w:sz w:val="44"/>
                              <w:szCs w:val="44"/>
                            </w:rPr>
                          </w:pPr>
                          <w:r>
                            <w:rPr>
                              <w:color w:val="FFFFFF" w:themeColor="background1"/>
                              <w:sz w:val="44"/>
                              <w:szCs w:val="44"/>
                            </w:rPr>
                            <w:t>Site Based Compliance Training Report</w:t>
                          </w:r>
                        </w:p>
                      </w:sdtContent>
                    </w:sdt>
                  </w:txbxContent>
                </v:textbox>
                <w10:wrap type="square"/>
              </v:shape>
            </w:pict>
          </mc:Fallback>
        </mc:AlternateContent>
      </w:r>
      <w:r w:rsidR="00F206E9" w:rsidRPr="002876E5">
        <w:rPr>
          <w:noProof/>
        </w:rPr>
        <mc:AlternateContent>
          <mc:Choice Requires="wps">
            <w:drawing>
              <wp:anchor distT="45720" distB="45720" distL="114300" distR="114300" simplePos="0" relativeHeight="251658242" behindDoc="0" locked="0" layoutInCell="1" allowOverlap="1" wp14:anchorId="36FDC094" wp14:editId="6C8A4DA8">
                <wp:simplePos x="0" y="0"/>
                <wp:positionH relativeFrom="column">
                  <wp:posOffset>1524000</wp:posOffset>
                </wp:positionH>
                <wp:positionV relativeFrom="paragraph">
                  <wp:posOffset>6132195</wp:posOffset>
                </wp:positionV>
                <wp:extent cx="4842510" cy="508000"/>
                <wp:effectExtent l="0" t="0" r="0" b="635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42510" cy="508000"/>
                        </a:xfrm>
                        <a:prstGeom prst="rect">
                          <a:avLst/>
                        </a:prstGeom>
                        <a:solidFill>
                          <a:srgbClr val="294983">
                            <a:alpha val="69804"/>
                          </a:srgb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Company"/>
                              <w:tag w:val=""/>
                              <w:id w:val="14200764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p w14:paraId="2DF19568" w14:textId="77777777" w:rsidR="00D948C0" w:rsidRPr="005F6597" w:rsidRDefault="00742CF3" w:rsidP="00D948C0">
                                <w:pPr>
                                  <w:pStyle w:val="PNXTitle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Pernix Pty Ltd</w:t>
                                </w:r>
                              </w:p>
                            </w:sdtContent>
                          </w:sdt>
                          <w:p w14:paraId="27FD7F04" w14:textId="77777777" w:rsidR="002876E5" w:rsidRPr="005F6597" w:rsidRDefault="002876E5" w:rsidP="00207052">
                            <w:pPr>
                              <w:pStyle w:val="PNXTitle"/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FDC094" id="_x0000_s1027" type="#_x0000_t202" style="position:absolute;left:0;text-align:left;margin-left:120pt;margin-top:482.85pt;width:381.3pt;height:40pt;z-index:25165824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" fillcolor="#294983" stroked="f">
                <v:fill opacity="45746f"/>
                <v:textbox>
                  <w:txbxContent>
                    <w:sdt>
                      <w:sdtPr>
                        <w:rPr>
                          <w:color w:val="FFFFFF" w:themeColor="background1"/>
                        </w:rPr>
                        <w:alias w:val="Company"/>
                        <w:tag w:val=""/>
                        <w:id w:val="142007647"/>
                        <w:dataBinding w:prefixMappings="xmlns:ns0='http://schemas.openxmlformats.org/officeDocument/2006/extended-properties' " w:xpath="/ns0:Properties[1]/ns0:Company[1]" w:storeItemID="{6668398D-A668-4E3E-A5EB-62B293D839F1}"/>
                        <w:text/>
                      </w:sdtPr>
                      <w:sdtContent>
                        <w:p w14:paraId="2DF19568" w14:textId="77777777" w:rsidR="00D948C0" w:rsidRPr="005F6597" w:rsidRDefault="00742CF3" w:rsidP="00D948C0">
                          <w:pPr>
                            <w:pStyle w:val="PNXTitle"/>
                            <w:rPr>
                              <w:color w:val="FFFFFF" w:themeColor="background1"/>
                            </w:rPr>
                          </w:pPr>
                          <w:r>
                            <w:rPr>
                              <w:color w:val="FFFFFF" w:themeColor="background1"/>
                            </w:rPr>
                            <w:t>Pernix Pty Ltd</w:t>
                          </w:r>
                        </w:p>
                      </w:sdtContent>
                    </w:sdt>
                    <w:p w14:paraId="27FD7F04" w14:textId="77777777" w:rsidR="002876E5" w:rsidRPr="005F6597" w:rsidRDefault="002876E5" w:rsidP="00207052">
                      <w:pPr>
                        <w:pStyle w:val="PNXTitle"/>
                        <w:rPr>
                          <w:color w:val="FFFFFF" w:themeColor="background1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63CB299" wp14:editId="3D7D106D">
            <wp:extent cx="1524213" cy="1314633"/>
            <wp:effectExtent l="0" t="0" r="0" b="0"/>
            <wp:docPr id="19" name="Picture 19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picture containing logo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213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1C78">
        <w:rPr>
          <w:noProof/>
        </w:rPr>
        <w:drawing>
          <wp:anchor distT="0" distB="0" distL="114300" distR="114300" simplePos="0" relativeHeight="251658241" behindDoc="0" locked="0" layoutInCell="1" allowOverlap="1" wp14:anchorId="403BE8AC" wp14:editId="127F45ED">
            <wp:simplePos x="0" y="0"/>
            <wp:positionH relativeFrom="margin">
              <wp:posOffset>-997585</wp:posOffset>
            </wp:positionH>
            <wp:positionV relativeFrom="page">
              <wp:align>top</wp:align>
            </wp:positionV>
            <wp:extent cx="7729855" cy="10677525"/>
            <wp:effectExtent l="0" t="0" r="4445" b="952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dobeStock_72009219.jpe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29855" cy="10677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948C0">
        <w:rPr>
          <w:noProof/>
        </w:rPr>
        <mc:AlternateContent>
          <mc:Choice Requires="wpg">
            <w:drawing>
              <wp:anchor distT="0" distB="0" distL="114300" distR="114300" simplePos="0" relativeHeight="251658244" behindDoc="0" locked="0" layoutInCell="1" allowOverlap="1" wp14:anchorId="7327615C" wp14:editId="48CEF4F1">
                <wp:simplePos x="0" y="0"/>
                <wp:positionH relativeFrom="column">
                  <wp:posOffset>3071267</wp:posOffset>
                </wp:positionH>
                <wp:positionV relativeFrom="paragraph">
                  <wp:posOffset>2725369</wp:posOffset>
                </wp:positionV>
                <wp:extent cx="3255874" cy="1524635"/>
                <wp:effectExtent l="0" t="0" r="1905" b="0"/>
                <wp:wrapSquare wrapText="bothSides"/>
                <wp:docPr id="6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55874" cy="1524635"/>
                          <a:chOff x="0" y="0"/>
                          <a:chExt cx="3255874" cy="1524635"/>
                        </a:xfrm>
                      </wpg:grpSpPr>
                      <wps:wsp>
                        <wps:cNvPr id="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3240405" cy="1524635"/>
                          </a:xfrm>
                          <a:prstGeom prst="rect">
                            <a:avLst/>
                          </a:prstGeom>
                          <a:solidFill>
                            <a:srgbClr val="294983">
                              <a:alpha val="69804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DB090E6" w14:textId="77777777" w:rsidR="00D948C0" w:rsidRPr="005F6597" w:rsidRDefault="00D948C0" w:rsidP="00D948C0">
                              <w:pPr>
                                <w:pStyle w:val="PNXTitle"/>
                                <w:rPr>
                                  <w:color w:val="FFFFFF" w:themeColor="background1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31674" y="226771"/>
                            <a:ext cx="3124200" cy="11849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327615C" id="Group 6" o:spid="_x0000_s1028" style="position:absolute;left:0;text-align:left;margin-left:241.85pt;margin-top:214.6pt;width:256.35pt;height:120.05pt;z-index:251658244" coordsize="32558,152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">
                <v:shape id="_x0000_s1029" type="#_x0000_t202" style="position:absolute;width:32404;height:15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" fillcolor="#294983" stroked="f">
                  <v:fill opacity="45746f"/>
                  <v:textbox>
                    <w:txbxContent>
                      <w:p w14:paraId="6DB090E6" w14:textId="77777777" w:rsidR="00D948C0" w:rsidRPr="005F6597" w:rsidRDefault="00D948C0" w:rsidP="00D948C0">
                        <w:pPr>
                          <w:pStyle w:val="PNXTitle"/>
                          <w:rPr>
                            <w:color w:val="FFFFFF" w:themeColor="background1"/>
                          </w:rPr>
                        </w:pP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30" type="#_x0000_t75" style="position:absolute;left:1316;top:2267;width:31242;height:118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">
                  <v:imagedata r:id="rId17" o:title=""/>
                </v:shape>
                <w10:wrap type="square"/>
              </v:group>
            </w:pict>
          </mc:Fallback>
        </mc:AlternateContent>
      </w:r>
      <w:r w:rsidR="005F6597" w:rsidRPr="002876E5">
        <w:rPr>
          <w:noProof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46979865" wp14:editId="00080A77">
                <wp:simplePos x="0" y="0"/>
                <wp:positionH relativeFrom="column">
                  <wp:posOffset>3255010</wp:posOffset>
                </wp:positionH>
                <wp:positionV relativeFrom="paragraph">
                  <wp:posOffset>2204720</wp:posOffset>
                </wp:positionV>
                <wp:extent cx="3233420" cy="1426210"/>
                <wp:effectExtent l="0" t="0" r="5080" b="2540"/>
                <wp:wrapSquare wrapText="bothSides"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33420" cy="1426210"/>
                        </a:xfrm>
                        <a:prstGeom prst="rect">
                          <a:avLst/>
                        </a:prstGeom>
                        <a:solidFill>
                          <a:srgbClr val="294983">
                            <a:alpha val="69804"/>
                          </a:srgb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2B98D8" w14:textId="77777777" w:rsidR="005F6597" w:rsidRPr="005F6597" w:rsidRDefault="005F6597" w:rsidP="005F6597">
                            <w:pPr>
                              <w:pStyle w:val="PNXTitle"/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979865" id="_x0000_s1031" type="#_x0000_t202" style="position:absolute;left:0;text-align:left;margin-left:256.3pt;margin-top:173.6pt;width:254.6pt;height:112.3pt;z-index:251658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" fillcolor="#294983" stroked="f">
                <v:fill opacity="45746f"/>
                <v:textbox>
                  <w:txbxContent>
                    <w:p w14:paraId="702B98D8" w14:textId="77777777" w:rsidR="005F6597" w:rsidRPr="005F6597" w:rsidRDefault="005F6597" w:rsidP="005F6597">
                      <w:pPr>
                        <w:pStyle w:val="PNXTitle"/>
                        <w:rPr>
                          <w:color w:val="FFFFFF" w:themeColor="background1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D10CD96" w14:textId="77777777" w:rsidR="00742CF3" w:rsidRPr="004F1F0F" w:rsidRDefault="00742CF3" w:rsidP="00742CF3">
      <w:pPr>
        <w:pStyle w:val="PNXDocumentControl"/>
      </w:pPr>
      <w:r>
        <w:lastRenderedPageBreak/>
        <w:t>Document Control History</w:t>
      </w:r>
    </w:p>
    <w:tbl>
      <w:tblPr>
        <w:tblStyle w:val="TableGrid"/>
        <w:tblW w:w="5000" w:type="pct"/>
        <w:tblInd w:w="-34" w:type="dxa"/>
        <w:tblLook w:val="0000" w:firstRow="0" w:lastRow="0" w:firstColumn="0" w:lastColumn="0" w:noHBand="0" w:noVBand="0"/>
      </w:tblPr>
      <w:tblGrid>
        <w:gridCol w:w="1590"/>
        <w:gridCol w:w="2124"/>
        <w:gridCol w:w="2553"/>
        <w:gridCol w:w="2773"/>
      </w:tblGrid>
      <w:tr w:rsidR="002E1C78" w:rsidRPr="00FB4499" w14:paraId="6470D173" w14:textId="77777777" w:rsidTr="0176447D">
        <w:trPr>
          <w:trHeight w:val="340"/>
        </w:trPr>
        <w:tc>
          <w:tcPr>
            <w:tcW w:w="879" w:type="pct"/>
            <w:shd w:val="clear" w:color="auto" w:fill="3D89F7"/>
            <w:vAlign w:val="center"/>
          </w:tcPr>
          <w:p w14:paraId="38ABDBF1" w14:textId="77777777" w:rsidR="002E1C78" w:rsidRPr="00E9504C" w:rsidRDefault="002E1C78">
            <w:pPr>
              <w:pStyle w:val="PNXDocControlTableHead"/>
            </w:pPr>
            <w:r w:rsidRPr="00E9504C">
              <w:t>Version</w:t>
            </w:r>
          </w:p>
        </w:tc>
        <w:tc>
          <w:tcPr>
            <w:tcW w:w="1175" w:type="pct"/>
            <w:shd w:val="clear" w:color="auto" w:fill="3D89F7"/>
            <w:vAlign w:val="center"/>
          </w:tcPr>
          <w:p w14:paraId="34218E7C" w14:textId="77777777" w:rsidR="002E1C78" w:rsidRPr="00E9504C" w:rsidRDefault="002E1C78">
            <w:pPr>
              <w:pStyle w:val="PNXDocControlTableHead"/>
            </w:pPr>
            <w:r w:rsidRPr="00E9504C">
              <w:t>Date</w:t>
            </w:r>
            <w:r>
              <w:t xml:space="preserve"> Reviewed</w:t>
            </w:r>
          </w:p>
        </w:tc>
        <w:tc>
          <w:tcPr>
            <w:tcW w:w="1412" w:type="pct"/>
            <w:shd w:val="clear" w:color="auto" w:fill="3D89F7"/>
            <w:vAlign w:val="center"/>
          </w:tcPr>
          <w:p w14:paraId="0663EE09" w14:textId="77777777" w:rsidR="002E1C78" w:rsidRPr="00E9504C" w:rsidRDefault="002E1C78">
            <w:pPr>
              <w:pStyle w:val="PNXDocControlTableHead"/>
            </w:pPr>
            <w:r w:rsidRPr="00E9504C">
              <w:t>Author</w:t>
            </w:r>
          </w:p>
        </w:tc>
        <w:tc>
          <w:tcPr>
            <w:tcW w:w="1534" w:type="pct"/>
            <w:shd w:val="clear" w:color="auto" w:fill="3D89F7"/>
          </w:tcPr>
          <w:p w14:paraId="42AF9195" w14:textId="77777777" w:rsidR="002E1C78" w:rsidRPr="00E9504C" w:rsidRDefault="002E1C78">
            <w:pPr>
              <w:pStyle w:val="PNXDocControlTableHead"/>
            </w:pPr>
            <w:r>
              <w:t>Reviewed By</w:t>
            </w:r>
          </w:p>
        </w:tc>
      </w:tr>
      <w:tr w:rsidR="002E1C78" w:rsidRPr="00374C69" w14:paraId="1C799B7C" w14:textId="77777777" w:rsidTr="0176447D">
        <w:trPr>
          <w:trHeight w:val="272"/>
        </w:trPr>
        <w:tc>
          <w:tcPr>
            <w:tcW w:w="879" w:type="pct"/>
            <w:vAlign w:val="center"/>
          </w:tcPr>
          <w:p w14:paraId="57201E30" w14:textId="6F7B588C" w:rsidR="002E1C78" w:rsidRPr="00374C69" w:rsidRDefault="00EC145D">
            <w:pPr>
              <w:pStyle w:val="PNXTabletext"/>
            </w:pPr>
            <w:r>
              <w:t>0.1</w:t>
            </w:r>
          </w:p>
        </w:tc>
        <w:tc>
          <w:tcPr>
            <w:tcW w:w="1175" w:type="pct"/>
            <w:vAlign w:val="center"/>
          </w:tcPr>
          <w:p w14:paraId="0633097B" w14:textId="43C4A83F" w:rsidR="002E1C78" w:rsidRPr="00374C69" w:rsidRDefault="002E1C78">
            <w:pPr>
              <w:pStyle w:val="PNXTabletext"/>
            </w:pPr>
          </w:p>
        </w:tc>
        <w:tc>
          <w:tcPr>
            <w:tcW w:w="1412" w:type="pct"/>
            <w:vAlign w:val="center"/>
          </w:tcPr>
          <w:p w14:paraId="6EFF78B1" w14:textId="09DEAEC4" w:rsidR="002E1C78" w:rsidRPr="00374C69" w:rsidRDefault="009F7807">
            <w:pPr>
              <w:pStyle w:val="PNXTabletext"/>
            </w:pPr>
            <w:r>
              <w:t>Chandra Mahesh Boddu</w:t>
            </w:r>
          </w:p>
        </w:tc>
        <w:tc>
          <w:tcPr>
            <w:tcW w:w="1534" w:type="pct"/>
          </w:tcPr>
          <w:p w14:paraId="59C6034E" w14:textId="67363F92" w:rsidR="002E1C78" w:rsidRPr="00374C69" w:rsidRDefault="002E1C78">
            <w:pPr>
              <w:pStyle w:val="PNXTabletext"/>
            </w:pPr>
          </w:p>
        </w:tc>
      </w:tr>
      <w:tr w:rsidR="002E1C78" w:rsidRPr="00374C69" w14:paraId="09B541F3" w14:textId="77777777" w:rsidTr="0176447D">
        <w:trPr>
          <w:trHeight w:val="287"/>
        </w:trPr>
        <w:tc>
          <w:tcPr>
            <w:tcW w:w="879" w:type="pct"/>
            <w:vAlign w:val="center"/>
          </w:tcPr>
          <w:p w14:paraId="004E96DA" w14:textId="1DB14BFD" w:rsidR="002E1C78" w:rsidRPr="00374C69" w:rsidRDefault="002E1C78">
            <w:pPr>
              <w:pStyle w:val="PNXTabletext"/>
            </w:pPr>
          </w:p>
        </w:tc>
        <w:tc>
          <w:tcPr>
            <w:tcW w:w="1175" w:type="pct"/>
            <w:vAlign w:val="center"/>
          </w:tcPr>
          <w:p w14:paraId="61FDE284" w14:textId="77777777" w:rsidR="002E1C78" w:rsidRPr="00374C69" w:rsidRDefault="002E1C78">
            <w:pPr>
              <w:pStyle w:val="PNXTabletext"/>
            </w:pPr>
          </w:p>
        </w:tc>
        <w:tc>
          <w:tcPr>
            <w:tcW w:w="1412" w:type="pct"/>
            <w:vAlign w:val="center"/>
          </w:tcPr>
          <w:p w14:paraId="63E7BA12" w14:textId="77777777" w:rsidR="002E1C78" w:rsidRPr="00374C69" w:rsidRDefault="002E1C78">
            <w:pPr>
              <w:pStyle w:val="PNXTabletext"/>
            </w:pPr>
          </w:p>
        </w:tc>
        <w:tc>
          <w:tcPr>
            <w:tcW w:w="1534" w:type="pct"/>
          </w:tcPr>
          <w:p w14:paraId="4BDA1DC7" w14:textId="77777777" w:rsidR="002E1C78" w:rsidRPr="00374C69" w:rsidRDefault="002E1C78">
            <w:pPr>
              <w:pStyle w:val="PNXTabletext"/>
            </w:pPr>
          </w:p>
        </w:tc>
      </w:tr>
      <w:tr w:rsidR="002E1C78" w:rsidRPr="00374C69" w14:paraId="088DCE7C" w14:textId="77777777" w:rsidTr="0176447D">
        <w:trPr>
          <w:trHeight w:val="272"/>
        </w:trPr>
        <w:tc>
          <w:tcPr>
            <w:tcW w:w="879" w:type="pct"/>
            <w:vAlign w:val="center"/>
          </w:tcPr>
          <w:p w14:paraId="09AFB4EA" w14:textId="77777777" w:rsidR="002E1C78" w:rsidRPr="00374C69" w:rsidRDefault="002E1C78">
            <w:pPr>
              <w:pStyle w:val="PNXTabletext"/>
            </w:pPr>
          </w:p>
        </w:tc>
        <w:tc>
          <w:tcPr>
            <w:tcW w:w="1175" w:type="pct"/>
            <w:vAlign w:val="center"/>
          </w:tcPr>
          <w:p w14:paraId="34BC19E0" w14:textId="77777777" w:rsidR="002E1C78" w:rsidRPr="00374C69" w:rsidRDefault="002E1C78">
            <w:pPr>
              <w:pStyle w:val="PNXTabletext"/>
            </w:pPr>
          </w:p>
        </w:tc>
        <w:tc>
          <w:tcPr>
            <w:tcW w:w="1412" w:type="pct"/>
            <w:vAlign w:val="center"/>
          </w:tcPr>
          <w:p w14:paraId="2F3967F0" w14:textId="77777777" w:rsidR="002E1C78" w:rsidRPr="00374C69" w:rsidRDefault="002E1C78">
            <w:pPr>
              <w:pStyle w:val="PNXTabletext"/>
            </w:pPr>
          </w:p>
        </w:tc>
        <w:tc>
          <w:tcPr>
            <w:tcW w:w="1534" w:type="pct"/>
          </w:tcPr>
          <w:p w14:paraId="4855398E" w14:textId="77777777" w:rsidR="002E1C78" w:rsidRPr="00374C69" w:rsidRDefault="002E1C78">
            <w:pPr>
              <w:pStyle w:val="PNXTabletext"/>
            </w:pPr>
          </w:p>
        </w:tc>
      </w:tr>
      <w:tr w:rsidR="002E1C78" w:rsidRPr="00374C69" w14:paraId="62E1CFD5" w14:textId="77777777" w:rsidTr="0176447D">
        <w:trPr>
          <w:trHeight w:val="272"/>
        </w:trPr>
        <w:tc>
          <w:tcPr>
            <w:tcW w:w="879" w:type="pct"/>
            <w:vAlign w:val="center"/>
          </w:tcPr>
          <w:p w14:paraId="433732FA" w14:textId="77777777" w:rsidR="002E1C78" w:rsidRDefault="002E1C78">
            <w:pPr>
              <w:pStyle w:val="PNXTabletext"/>
            </w:pPr>
          </w:p>
        </w:tc>
        <w:tc>
          <w:tcPr>
            <w:tcW w:w="1175" w:type="pct"/>
            <w:vAlign w:val="center"/>
          </w:tcPr>
          <w:p w14:paraId="37AB890C" w14:textId="77777777" w:rsidR="002E1C78" w:rsidRDefault="002E1C78">
            <w:pPr>
              <w:pStyle w:val="PNXTabletext"/>
            </w:pPr>
          </w:p>
        </w:tc>
        <w:tc>
          <w:tcPr>
            <w:tcW w:w="1412" w:type="pct"/>
            <w:vAlign w:val="center"/>
          </w:tcPr>
          <w:p w14:paraId="4AB55E3C" w14:textId="77777777" w:rsidR="002E1C78" w:rsidRDefault="002E1C78">
            <w:pPr>
              <w:pStyle w:val="PNXTabletext"/>
            </w:pPr>
          </w:p>
        </w:tc>
        <w:tc>
          <w:tcPr>
            <w:tcW w:w="1534" w:type="pct"/>
          </w:tcPr>
          <w:p w14:paraId="2AED0B93" w14:textId="77777777" w:rsidR="002E1C78" w:rsidRDefault="002E1C78">
            <w:pPr>
              <w:pStyle w:val="PNXTabletext"/>
            </w:pPr>
          </w:p>
        </w:tc>
      </w:tr>
      <w:tr w:rsidR="002E1C78" w:rsidRPr="00374C69" w14:paraId="01CED9E6" w14:textId="77777777" w:rsidTr="0176447D">
        <w:trPr>
          <w:trHeight w:val="272"/>
        </w:trPr>
        <w:tc>
          <w:tcPr>
            <w:tcW w:w="879" w:type="pct"/>
            <w:vAlign w:val="center"/>
          </w:tcPr>
          <w:p w14:paraId="0BEEF885" w14:textId="77777777" w:rsidR="002E1C78" w:rsidRDefault="002E1C78">
            <w:pPr>
              <w:pStyle w:val="PNXTabletext"/>
            </w:pPr>
          </w:p>
        </w:tc>
        <w:tc>
          <w:tcPr>
            <w:tcW w:w="1175" w:type="pct"/>
            <w:vAlign w:val="center"/>
          </w:tcPr>
          <w:p w14:paraId="69C0CD7F" w14:textId="77777777" w:rsidR="002E1C78" w:rsidRPr="00374C69" w:rsidRDefault="002E1C78">
            <w:pPr>
              <w:pStyle w:val="PNXTabletext"/>
            </w:pPr>
          </w:p>
        </w:tc>
        <w:tc>
          <w:tcPr>
            <w:tcW w:w="1412" w:type="pct"/>
            <w:vAlign w:val="center"/>
          </w:tcPr>
          <w:p w14:paraId="24987068" w14:textId="77777777" w:rsidR="002E1C78" w:rsidRPr="00374C69" w:rsidRDefault="002E1C78">
            <w:pPr>
              <w:pStyle w:val="PNXTabletext"/>
            </w:pPr>
          </w:p>
        </w:tc>
        <w:tc>
          <w:tcPr>
            <w:tcW w:w="1534" w:type="pct"/>
          </w:tcPr>
          <w:p w14:paraId="071D1582" w14:textId="77777777" w:rsidR="002E1C78" w:rsidRPr="00374C69" w:rsidRDefault="002E1C78">
            <w:pPr>
              <w:pStyle w:val="PNXTabletext"/>
            </w:pPr>
          </w:p>
        </w:tc>
      </w:tr>
    </w:tbl>
    <w:p w14:paraId="7789EC79" w14:textId="77777777" w:rsidR="00374C69" w:rsidRPr="004F1F0F" w:rsidRDefault="00742CF3" w:rsidP="0029206D">
      <w:pPr>
        <w:pStyle w:val="PNXDocumentControl"/>
      </w:pPr>
      <w:r>
        <w:t>Amendment Record</w:t>
      </w:r>
      <w:r w:rsidRPr="0000406D">
        <w:t xml:space="preserve"> </w:t>
      </w:r>
    </w:p>
    <w:tbl>
      <w:tblPr>
        <w:tblStyle w:val="TableGrid"/>
        <w:tblW w:w="5000" w:type="pct"/>
        <w:tblInd w:w="-5" w:type="dxa"/>
        <w:tblLook w:val="0000" w:firstRow="0" w:lastRow="0" w:firstColumn="0" w:lastColumn="0" w:noHBand="0" w:noVBand="0"/>
      </w:tblPr>
      <w:tblGrid>
        <w:gridCol w:w="1842"/>
        <w:gridCol w:w="7198"/>
      </w:tblGrid>
      <w:tr w:rsidR="002E1C78" w:rsidRPr="00FB4499" w14:paraId="09222F23" w14:textId="77777777" w:rsidTr="002E1C78">
        <w:trPr>
          <w:trHeight w:val="340"/>
        </w:trPr>
        <w:tc>
          <w:tcPr>
            <w:tcW w:w="1019" w:type="pct"/>
            <w:shd w:val="clear" w:color="auto" w:fill="3D89F7"/>
            <w:vAlign w:val="center"/>
          </w:tcPr>
          <w:p w14:paraId="0141C657" w14:textId="77777777" w:rsidR="002E1C78" w:rsidRPr="00E9504C" w:rsidRDefault="002E1C78" w:rsidP="002E1C78">
            <w:pPr>
              <w:pStyle w:val="PNXDocControlTableHead"/>
            </w:pPr>
            <w:r>
              <w:t>Version</w:t>
            </w:r>
          </w:p>
        </w:tc>
        <w:tc>
          <w:tcPr>
            <w:tcW w:w="3981" w:type="pct"/>
            <w:shd w:val="clear" w:color="auto" w:fill="3D89F7"/>
            <w:vAlign w:val="center"/>
          </w:tcPr>
          <w:p w14:paraId="53629CB2" w14:textId="77777777" w:rsidR="002E1C78" w:rsidRPr="00E9504C" w:rsidRDefault="002E1C78" w:rsidP="002E1C78">
            <w:pPr>
              <w:pStyle w:val="PNXDocControlTableHead"/>
            </w:pPr>
            <w:r>
              <w:t>Change Description</w:t>
            </w:r>
          </w:p>
        </w:tc>
      </w:tr>
      <w:tr w:rsidR="00374C69" w:rsidRPr="00374C69" w14:paraId="3B4B3058" w14:textId="77777777" w:rsidTr="002E1C78">
        <w:tc>
          <w:tcPr>
            <w:tcW w:w="1019" w:type="pct"/>
            <w:vAlign w:val="center"/>
          </w:tcPr>
          <w:p w14:paraId="7F7701D1" w14:textId="77777777" w:rsidR="00374C69" w:rsidRPr="00374C69" w:rsidRDefault="00374C69" w:rsidP="004A49AD">
            <w:pPr>
              <w:pStyle w:val="PNXTabletext"/>
            </w:pPr>
          </w:p>
        </w:tc>
        <w:tc>
          <w:tcPr>
            <w:tcW w:w="3981" w:type="pct"/>
            <w:vAlign w:val="center"/>
          </w:tcPr>
          <w:p w14:paraId="138DA04C" w14:textId="77777777" w:rsidR="00374C69" w:rsidRPr="00374C69" w:rsidRDefault="00374C69" w:rsidP="004A49AD">
            <w:pPr>
              <w:pStyle w:val="PNXTabletext"/>
            </w:pPr>
          </w:p>
        </w:tc>
      </w:tr>
      <w:tr w:rsidR="00374C69" w:rsidRPr="00374C69" w14:paraId="07FC4CC9" w14:textId="77777777" w:rsidTr="002E1C78">
        <w:tc>
          <w:tcPr>
            <w:tcW w:w="1019" w:type="pct"/>
            <w:vAlign w:val="center"/>
          </w:tcPr>
          <w:p w14:paraId="4E8A644E" w14:textId="77777777" w:rsidR="00374C69" w:rsidRPr="00374C69" w:rsidRDefault="00374C69" w:rsidP="004A49AD">
            <w:pPr>
              <w:pStyle w:val="PNXTabletext"/>
            </w:pPr>
          </w:p>
        </w:tc>
        <w:tc>
          <w:tcPr>
            <w:tcW w:w="3981" w:type="pct"/>
            <w:vAlign w:val="center"/>
          </w:tcPr>
          <w:p w14:paraId="2E36D0FD" w14:textId="77777777" w:rsidR="00374C69" w:rsidRPr="00374C69" w:rsidRDefault="00374C69" w:rsidP="004A49AD">
            <w:pPr>
              <w:pStyle w:val="PNXTabletext"/>
            </w:pPr>
          </w:p>
        </w:tc>
      </w:tr>
    </w:tbl>
    <w:p w14:paraId="751A6A72" w14:textId="798E5569" w:rsidR="00CF1A07" w:rsidRDefault="00CF1A07" w:rsidP="002F0C57">
      <w:pPr>
        <w:pStyle w:val="Standard-NormalParagraph"/>
      </w:pPr>
      <w:r>
        <w:br w:type="page"/>
      </w:r>
    </w:p>
    <w:p w14:paraId="646FA0A5" w14:textId="59DE10F7" w:rsidR="00B10739" w:rsidRDefault="00B10739" w:rsidP="002F0C57">
      <w:pPr>
        <w:pStyle w:val="Standard-NormalParagraph"/>
      </w:pPr>
    </w:p>
    <w:p w14:paraId="373DC998" w14:textId="77777777" w:rsidR="00B10739" w:rsidRDefault="00B10739" w:rsidP="002F0C57">
      <w:pPr>
        <w:pStyle w:val="Standard-NormalParagraph"/>
      </w:pPr>
    </w:p>
    <w:p w14:paraId="117296CC" w14:textId="77777777" w:rsidR="00374C69" w:rsidRDefault="00374C69" w:rsidP="002F0C57">
      <w:pPr>
        <w:pStyle w:val="Standard-NormalParagraph"/>
      </w:pPr>
    </w:p>
    <w:p w14:paraId="740FBB7D" w14:textId="77777777" w:rsidR="001F77FA" w:rsidRPr="00A52DD6" w:rsidRDefault="001F77FA" w:rsidP="004A49AD">
      <w:pPr>
        <w:pStyle w:val="PNXContents"/>
      </w:pPr>
      <w:r w:rsidRPr="00A52DD6">
        <w:t>Contents</w:t>
      </w:r>
    </w:p>
    <w:sdt>
      <w:sdtPr>
        <w:rPr>
          <w:rFonts w:eastAsiaTheme="minorHAnsi" w:cs="Times New Roman"/>
          <w:b w:val="0"/>
          <w:caps w:val="0"/>
          <w:noProof w:val="0"/>
        </w:rPr>
        <w:id w:val="574404393"/>
        <w:docPartObj>
          <w:docPartGallery w:val="Table of Contents"/>
          <w:docPartUnique/>
        </w:docPartObj>
      </w:sdtPr>
      <w:sdtEndPr>
        <w:rPr>
          <w:rFonts w:eastAsia="Times New Roman"/>
          <w:bCs/>
        </w:rPr>
      </w:sdtEndPr>
      <w:sdtContent>
        <w:p w14:paraId="2D83B45F" w14:textId="10D157C2" w:rsidR="00EF2DEF" w:rsidRDefault="004B2254">
          <w:pPr>
            <w:pStyle w:val="TOC1"/>
            <w:rPr>
              <w:rFonts w:eastAsiaTheme="minorEastAsia" w:cstheme="minorBidi"/>
              <w:b w:val="0"/>
              <w:caps w:val="0"/>
              <w:sz w:val="22"/>
              <w:lang w:eastAsia="en-AU"/>
            </w:rPr>
          </w:pPr>
          <w:r>
            <w:rPr>
              <w:rFonts w:cs="Times New Roman"/>
              <w:caps w:val="0"/>
              <w:szCs w:val="24"/>
            </w:rPr>
            <w:fldChar w:fldCharType="begin"/>
          </w:r>
          <w:r>
            <w:rPr>
              <w:szCs w:val="24"/>
            </w:rPr>
            <w:instrText xml:space="preserve"> TOC \h \z \t "PNX_Heading 1,1,PNX_Heading 2,2,PNX_Heading 3,3,PNX_Heading 4,4,PNX_Heading N1,1,PNX_Heading N2,2,PNX_Heading N3,3,PNX_Heading N4,4" </w:instrText>
          </w:r>
          <w:r>
            <w:rPr>
              <w:rFonts w:cs="Times New Roman"/>
              <w:caps w:val="0"/>
              <w:szCs w:val="24"/>
            </w:rPr>
            <w:fldChar w:fldCharType="separate"/>
          </w:r>
          <w:hyperlink w:anchor="_Toc130762475" w:history="1">
            <w:r w:rsidR="00EF2DEF" w:rsidRPr="00D25A18">
              <w:rPr>
                <w:rStyle w:val="Hyperlink"/>
              </w:rPr>
              <w:t>Overview</w:t>
            </w:r>
            <w:r w:rsidR="00EF2DEF">
              <w:rPr>
                <w:webHidden/>
              </w:rPr>
              <w:tab/>
            </w:r>
            <w:r w:rsidR="00EF2DEF">
              <w:rPr>
                <w:webHidden/>
              </w:rPr>
              <w:fldChar w:fldCharType="begin"/>
            </w:r>
            <w:r w:rsidR="00EF2DEF">
              <w:rPr>
                <w:webHidden/>
              </w:rPr>
              <w:instrText xml:space="preserve"> PAGEREF _Toc130762475 \h </w:instrText>
            </w:r>
            <w:r w:rsidR="00EF2DEF">
              <w:rPr>
                <w:webHidden/>
              </w:rPr>
            </w:r>
            <w:r w:rsidR="00EF2DEF">
              <w:rPr>
                <w:webHidden/>
              </w:rPr>
              <w:fldChar w:fldCharType="separate"/>
            </w:r>
            <w:r w:rsidR="00EF2DEF">
              <w:rPr>
                <w:webHidden/>
              </w:rPr>
              <w:t>1</w:t>
            </w:r>
            <w:r w:rsidR="00EF2DEF">
              <w:rPr>
                <w:webHidden/>
              </w:rPr>
              <w:fldChar w:fldCharType="end"/>
            </w:r>
          </w:hyperlink>
        </w:p>
        <w:p w14:paraId="30AB7A94" w14:textId="5D11642A" w:rsidR="00EF2DEF" w:rsidRDefault="00EF2DEF">
          <w:pPr>
            <w:pStyle w:val="TOC1"/>
            <w:rPr>
              <w:rFonts w:eastAsiaTheme="minorEastAsia" w:cstheme="minorBidi"/>
              <w:b w:val="0"/>
              <w:caps w:val="0"/>
              <w:sz w:val="22"/>
              <w:lang w:eastAsia="en-AU"/>
            </w:rPr>
          </w:pPr>
          <w:hyperlink w:anchor="_Toc130762476" w:history="1">
            <w:r w:rsidRPr="00D25A18">
              <w:rPr>
                <w:rStyle w:val="Hyperlink"/>
              </w:rPr>
              <w:t>Business Value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_Toc130762476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14:paraId="3D8A3FFB" w14:textId="75074BFA" w:rsidR="00EF2DEF" w:rsidRDefault="00EF2DEF">
          <w:pPr>
            <w:pStyle w:val="TOC1"/>
            <w:rPr>
              <w:rFonts w:eastAsiaTheme="minorEastAsia" w:cstheme="minorBidi"/>
              <w:b w:val="0"/>
              <w:caps w:val="0"/>
              <w:sz w:val="22"/>
              <w:lang w:eastAsia="en-AU"/>
            </w:rPr>
          </w:pPr>
          <w:hyperlink w:anchor="_Toc130762477" w:history="1">
            <w:r w:rsidRPr="00D25A18">
              <w:rPr>
                <w:rStyle w:val="Hyperlink"/>
              </w:rPr>
              <w:t>Technical Summary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_Toc130762477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14:paraId="7BC54D35" w14:textId="7B94039D" w:rsidR="00EF2DEF" w:rsidRDefault="00EF2DEF">
          <w:pPr>
            <w:pStyle w:val="TOC1"/>
            <w:rPr>
              <w:rFonts w:eastAsiaTheme="minorEastAsia" w:cstheme="minorBidi"/>
              <w:b w:val="0"/>
              <w:caps w:val="0"/>
              <w:sz w:val="22"/>
              <w:lang w:eastAsia="en-AU"/>
            </w:rPr>
          </w:pPr>
          <w:hyperlink w:anchor="_Toc130762478" w:history="1">
            <w:r w:rsidRPr="00D25A18">
              <w:rPr>
                <w:rStyle w:val="Hyperlink"/>
              </w:rPr>
              <w:t>Business Processes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_Toc130762478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14:paraId="5B2FDFF7" w14:textId="41F67E2F" w:rsidR="00EF2DEF" w:rsidRDefault="00EF2DEF">
          <w:pPr>
            <w:pStyle w:val="TOC1"/>
            <w:rPr>
              <w:rFonts w:eastAsiaTheme="minorEastAsia" w:cstheme="minorBidi"/>
              <w:b w:val="0"/>
              <w:caps w:val="0"/>
              <w:sz w:val="22"/>
              <w:lang w:eastAsia="en-AU"/>
            </w:rPr>
          </w:pPr>
          <w:hyperlink w:anchor="_Toc130762479" w:history="1">
            <w:r w:rsidRPr="00D25A18">
              <w:rPr>
                <w:rStyle w:val="Hyperlink"/>
              </w:rPr>
              <w:t>Report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_Toc130762479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14:paraId="56AFEE5B" w14:textId="0AA379A2" w:rsidR="00EF2DEF" w:rsidRDefault="00EF2DEF">
          <w:pPr>
            <w:pStyle w:val="TOC2"/>
            <w:rPr>
              <w:rFonts w:eastAsiaTheme="minorEastAsia" w:cstheme="minorBidi"/>
              <w:noProof/>
              <w:sz w:val="22"/>
              <w:lang w:eastAsia="en-AU"/>
            </w:rPr>
          </w:pPr>
          <w:hyperlink w:anchor="_Toc130762480" w:history="1">
            <w:r w:rsidRPr="00D25A18">
              <w:rPr>
                <w:rStyle w:val="Hyperlink"/>
                <w:noProof/>
              </w:rPr>
              <w:t>Filters/Slicer on Dashboard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_Toc130762480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57FAEA" w14:textId="370101F1" w:rsidR="00EF2DEF" w:rsidRDefault="00EF2DEF">
          <w:pPr>
            <w:pStyle w:val="TOC2"/>
            <w:rPr>
              <w:rFonts w:eastAsiaTheme="minorEastAsia" w:cstheme="minorBidi"/>
              <w:noProof/>
              <w:sz w:val="22"/>
              <w:lang w:eastAsia="en-AU"/>
            </w:rPr>
          </w:pPr>
          <w:hyperlink w:anchor="_Toc130762481" w:history="1">
            <w:r w:rsidRPr="00D25A18">
              <w:rPr>
                <w:rStyle w:val="Hyperlink"/>
                <w:noProof/>
              </w:rPr>
              <w:t>Drill through pages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_Toc130762481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41C563" w14:textId="438766E3" w:rsidR="00EF2DEF" w:rsidRDefault="00EF2DEF">
          <w:pPr>
            <w:pStyle w:val="TOC3"/>
            <w:tabs>
              <w:tab w:val="left" w:pos="1100"/>
              <w:tab w:val="right" w:leader="dot" w:pos="9040"/>
            </w:tabs>
            <w:rPr>
              <w:rFonts w:eastAsiaTheme="minorEastAsia" w:cstheme="minorBidi"/>
              <w:noProof/>
              <w:sz w:val="22"/>
              <w:lang w:eastAsia="en-AU"/>
            </w:rPr>
          </w:pPr>
          <w:hyperlink w:anchor="_Toc130762482" w:history="1">
            <w:r w:rsidRPr="00D25A18">
              <w:rPr>
                <w:rStyle w:val="Hyperlink"/>
                <w:noProof/>
              </w:rPr>
              <w:t>1.1.1</w:t>
            </w:r>
            <w:r>
              <w:rPr>
                <w:rFonts w:eastAsiaTheme="minorEastAsia" w:cstheme="minorBidi"/>
                <w:noProof/>
                <w:sz w:val="22"/>
                <w:lang w:eastAsia="en-AU"/>
              </w:rPr>
              <w:tab/>
            </w:r>
            <w:r w:rsidRPr="00D25A18">
              <w:rPr>
                <w:rStyle w:val="Hyperlink"/>
                <w:noProof/>
              </w:rPr>
              <w:t>Site based compliance – overall (Detail view):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_Toc130762482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3E53C3" w14:textId="1FBD9278" w:rsidR="00EF2DEF" w:rsidRDefault="00EF2DEF">
          <w:pPr>
            <w:pStyle w:val="TOC3"/>
            <w:tabs>
              <w:tab w:val="left" w:pos="1100"/>
              <w:tab w:val="right" w:leader="dot" w:pos="9040"/>
            </w:tabs>
            <w:rPr>
              <w:rFonts w:eastAsiaTheme="minorEastAsia" w:cstheme="minorBidi"/>
              <w:noProof/>
              <w:sz w:val="22"/>
              <w:lang w:eastAsia="en-AU"/>
            </w:rPr>
          </w:pPr>
          <w:hyperlink w:anchor="_Toc130762483" w:history="1">
            <w:r w:rsidRPr="00D25A18">
              <w:rPr>
                <w:rStyle w:val="Hyperlink"/>
                <w:noProof/>
              </w:rPr>
              <w:t>1.1.2</w:t>
            </w:r>
            <w:r>
              <w:rPr>
                <w:rFonts w:eastAsiaTheme="minorEastAsia" w:cstheme="minorBidi"/>
                <w:noProof/>
                <w:sz w:val="22"/>
                <w:lang w:eastAsia="en-AU"/>
              </w:rPr>
              <w:tab/>
            </w:r>
            <w:r w:rsidRPr="00D25A18">
              <w:rPr>
                <w:rStyle w:val="Hyperlink"/>
                <w:noProof/>
              </w:rPr>
              <w:t>Site based compliance – Critical (Detail view):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_Toc130762483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202FC9" w14:textId="7235C0B0" w:rsidR="00EF2DEF" w:rsidRDefault="00EF2DEF">
          <w:pPr>
            <w:pStyle w:val="TOC3"/>
            <w:tabs>
              <w:tab w:val="left" w:pos="1100"/>
              <w:tab w:val="right" w:leader="dot" w:pos="9040"/>
            </w:tabs>
            <w:rPr>
              <w:rFonts w:eastAsiaTheme="minorEastAsia" w:cstheme="minorBidi"/>
              <w:noProof/>
              <w:sz w:val="22"/>
              <w:lang w:eastAsia="en-AU"/>
            </w:rPr>
          </w:pPr>
          <w:hyperlink w:anchor="_Toc130762484" w:history="1">
            <w:r w:rsidRPr="00D25A18">
              <w:rPr>
                <w:rStyle w:val="Hyperlink"/>
                <w:rFonts w:ascii="Calibri" w:hAnsi="Calibri" w:cs="Calibri"/>
                <w:noProof/>
              </w:rPr>
              <w:t>1.1.3</w:t>
            </w:r>
            <w:r>
              <w:rPr>
                <w:rFonts w:eastAsiaTheme="minorEastAsia" w:cstheme="minorBidi"/>
                <w:noProof/>
                <w:sz w:val="22"/>
                <w:lang w:eastAsia="en-AU"/>
              </w:rPr>
              <w:tab/>
            </w:r>
            <w:r w:rsidRPr="00D25A18">
              <w:rPr>
                <w:rStyle w:val="Hyperlink"/>
                <w:noProof/>
              </w:rPr>
              <w:t>Corporate training compliance (Detail view)</w:t>
            </w:r>
            <w:r w:rsidRPr="00D25A18">
              <w:rPr>
                <w:rStyle w:val="Hyperlink"/>
                <w:rFonts w:ascii="Calibri" w:hAnsi="Calibri" w:cs="Calibri"/>
                <w:noProof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_Toc130762484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5EB53B" w14:textId="05D62AF5" w:rsidR="005E1869" w:rsidRPr="005E1869" w:rsidRDefault="004B2254" w:rsidP="00CC3D20">
          <w:pPr>
            <w:pStyle w:val="TOC2"/>
            <w:sectPr w:rsidR="005E1869" w:rsidRPr="005E1869" w:rsidSect="00216EBF">
              <w:pgSz w:w="11906" w:h="16838"/>
              <w:pgMar w:top="732" w:right="1416" w:bottom="1440" w:left="1440" w:header="708" w:footer="708" w:gutter="0"/>
              <w:cols w:space="708"/>
              <w:titlePg/>
              <w:docGrid w:linePitch="360"/>
            </w:sectPr>
          </w:pPr>
          <w:r>
            <w:rPr>
              <w:rFonts w:cs="Arial"/>
              <w:caps/>
              <w:szCs w:val="24"/>
            </w:rPr>
            <w:fldChar w:fldCharType="end"/>
          </w:r>
        </w:p>
      </w:sdtContent>
    </w:sdt>
    <w:p w14:paraId="5944C946" w14:textId="1CAE48D4" w:rsidR="006527AD" w:rsidRDefault="006527AD" w:rsidP="00892BDE">
      <w:pPr>
        <w:pStyle w:val="PNXHeadingN1"/>
        <w:numPr>
          <w:ilvl w:val="0"/>
          <w:numId w:val="0"/>
        </w:numPr>
      </w:pPr>
    </w:p>
    <w:p w14:paraId="660E8478" w14:textId="77777777" w:rsidR="003651E1" w:rsidRDefault="003651E1" w:rsidP="002F61CE">
      <w:pPr>
        <w:pStyle w:val="PNXBodyText"/>
      </w:pPr>
    </w:p>
    <w:p w14:paraId="5171E77F" w14:textId="77777777" w:rsidR="005B4CD4" w:rsidRDefault="005B4CD4" w:rsidP="00A55914">
      <w:pPr>
        <w:pStyle w:val="PNXHeadingN1"/>
        <w:numPr>
          <w:ilvl w:val="0"/>
          <w:numId w:val="0"/>
        </w:numPr>
        <w:ind w:left="432"/>
        <w:jc w:val="center"/>
      </w:pPr>
    </w:p>
    <w:p w14:paraId="1007DEC6" w14:textId="27ADCBD8" w:rsidR="00A55914" w:rsidRDefault="00A55914" w:rsidP="00A55914">
      <w:pPr>
        <w:pStyle w:val="PNXHeadingN1"/>
        <w:numPr>
          <w:ilvl w:val="0"/>
          <w:numId w:val="0"/>
        </w:numPr>
        <w:ind w:left="432"/>
        <w:jc w:val="center"/>
      </w:pPr>
      <w:bookmarkStart w:id="2" w:name="_Toc130762475"/>
      <w:r>
        <w:t>Overview</w:t>
      </w:r>
      <w:bookmarkEnd w:id="2"/>
    </w:p>
    <w:p w14:paraId="550313FE" w14:textId="43B29175" w:rsidR="00A55914" w:rsidRDefault="009F7807" w:rsidP="00A55914">
      <w:pPr>
        <w:jc w:val="both"/>
      </w:pPr>
      <w:r>
        <w:t xml:space="preserve">Site Based Compliance </w:t>
      </w:r>
      <w:r w:rsidR="00863340">
        <w:t>Report will</w:t>
      </w:r>
      <w:r w:rsidR="00863340">
        <w:rPr>
          <w:rStyle w:val="ui-provider"/>
        </w:rPr>
        <w:t xml:space="preserve"> be utilised by asset/field supervisors and management, and administration support staff, along with the Health, Safety, Environment and Risk division and the People and Culture division to ensure </w:t>
      </w:r>
      <w:r w:rsidR="00863340">
        <w:rPr>
          <w:rStyle w:val="ui-provider"/>
        </w:rPr>
        <w:t>that they</w:t>
      </w:r>
      <w:r w:rsidR="00863340">
        <w:rPr>
          <w:rStyle w:val="ui-provider"/>
        </w:rPr>
        <w:t xml:space="preserve"> can manage and meet Beach's training compliance requirements.</w:t>
      </w:r>
    </w:p>
    <w:p w14:paraId="6C580F86" w14:textId="77777777" w:rsidR="002523CC" w:rsidRDefault="002523CC" w:rsidP="00A55914">
      <w:pPr>
        <w:jc w:val="both"/>
      </w:pPr>
    </w:p>
    <w:p w14:paraId="5C48E5C0" w14:textId="77777777" w:rsidR="00A55914" w:rsidRDefault="00A55914" w:rsidP="00A55914">
      <w:pPr>
        <w:pStyle w:val="PNXHeadingN1"/>
        <w:numPr>
          <w:ilvl w:val="0"/>
          <w:numId w:val="0"/>
        </w:numPr>
        <w:ind w:left="432"/>
        <w:jc w:val="center"/>
      </w:pPr>
      <w:bookmarkStart w:id="3" w:name="_Toc130762476"/>
      <w:r>
        <w:t>Business Value</w:t>
      </w:r>
      <w:bookmarkEnd w:id="3"/>
    </w:p>
    <w:p w14:paraId="327A0FC6" w14:textId="64D5B80F" w:rsidR="002523CC" w:rsidRPr="00EF7BEB" w:rsidRDefault="00A55914" w:rsidP="1874D43A">
      <w:pPr>
        <w:pStyle w:val="PNXBodyText"/>
        <w:jc w:val="left"/>
        <w:rPr>
          <w:lang w:val="en-US"/>
        </w:rPr>
      </w:pPr>
      <w:r w:rsidRPr="56F91953">
        <w:rPr>
          <w:lang w:val="en-US"/>
        </w:rPr>
        <w:t xml:space="preserve">The </w:t>
      </w:r>
      <w:r w:rsidR="007E2159" w:rsidRPr="56F91953">
        <w:rPr>
          <w:lang w:val="en-US"/>
        </w:rPr>
        <w:t>report saves time, effort and most importantly enables business to effectively track progress, identify problems and answer other questions about their project cost data.</w:t>
      </w:r>
    </w:p>
    <w:p w14:paraId="2A63A44E" w14:textId="77777777" w:rsidR="00A55914" w:rsidRDefault="00A55914" w:rsidP="005B4CD4">
      <w:pPr>
        <w:pStyle w:val="PNXBodyText"/>
        <w:jc w:val="left"/>
      </w:pPr>
    </w:p>
    <w:p w14:paraId="55FCE874" w14:textId="59F4BA54" w:rsidR="004770E2" w:rsidRDefault="00F206E9" w:rsidP="005B4CD4">
      <w:pPr>
        <w:pStyle w:val="PNXHeadingN1"/>
        <w:numPr>
          <w:ilvl w:val="0"/>
          <w:numId w:val="0"/>
        </w:numPr>
        <w:jc w:val="center"/>
      </w:pPr>
      <w:bookmarkStart w:id="4" w:name="_Toc130762477"/>
      <w:r>
        <w:t>Technical Summary</w:t>
      </w:r>
      <w:bookmarkEnd w:id="4"/>
    </w:p>
    <w:p w14:paraId="626E8374" w14:textId="4216FB72" w:rsidR="003651E1" w:rsidRDefault="4B5BC416" w:rsidP="00A55914">
      <w:pPr>
        <w:jc w:val="both"/>
      </w:pPr>
      <w:r>
        <w:t xml:space="preserve">This report is </w:t>
      </w:r>
      <w:r w:rsidR="3E9F23C6">
        <w:t xml:space="preserve">primarily </w:t>
      </w:r>
      <w:r>
        <w:t xml:space="preserve">developed for the </w:t>
      </w:r>
      <w:r w:rsidR="00863340">
        <w:t>Organizational development</w:t>
      </w:r>
      <w:r w:rsidR="3E9F23C6">
        <w:t xml:space="preserve"> department of Beach Energy. The report pulls data from a single Microsoft Excel data extract from a SharePoint Online location with the Beach Energy</w:t>
      </w:r>
      <w:r w:rsidR="00863340">
        <w:t>.</w:t>
      </w:r>
      <w:r w:rsidR="3E9F23C6">
        <w:t xml:space="preserve"> The report is published to Power BI </w:t>
      </w:r>
      <w:r w:rsidR="69560D99">
        <w:t>Online and</w:t>
      </w:r>
      <w:r w:rsidR="3E9F23C6">
        <w:t xml:space="preserve"> is refreshed manually by the business SME.</w:t>
      </w:r>
    </w:p>
    <w:p w14:paraId="0BC783E2" w14:textId="4989B0A2" w:rsidR="00D13ABA" w:rsidRDefault="00D13ABA" w:rsidP="00A45A5B">
      <w:pPr>
        <w:pStyle w:val="PNXHeadingN1"/>
        <w:numPr>
          <w:ilvl w:val="0"/>
          <w:numId w:val="0"/>
        </w:numPr>
      </w:pPr>
    </w:p>
    <w:p w14:paraId="39F8ECAD" w14:textId="0DD96566" w:rsidR="00C60C37" w:rsidRDefault="008C0CD8" w:rsidP="00A45A5B">
      <w:pPr>
        <w:pStyle w:val="PNXHeadingN1"/>
        <w:numPr>
          <w:ilvl w:val="0"/>
          <w:numId w:val="0"/>
        </w:numPr>
        <w:ind w:left="567"/>
        <w:jc w:val="center"/>
      </w:pPr>
      <w:bookmarkStart w:id="5" w:name="_Toc130762478"/>
      <w:r>
        <w:t>Business Processes</w:t>
      </w:r>
      <w:bookmarkEnd w:id="5"/>
    </w:p>
    <w:p w14:paraId="65C2F342" w14:textId="1795AA8F" w:rsidR="008C0CD8" w:rsidRDefault="008C0CD8" w:rsidP="008C0CD8">
      <w:pPr>
        <w:pStyle w:val="PNXDocumentControl"/>
      </w:pPr>
      <w:r>
        <w:t xml:space="preserve">Monthly/Manual report refresh </w:t>
      </w:r>
      <w:proofErr w:type="gramStart"/>
      <w:r>
        <w:t>process</w:t>
      </w:r>
      <w:proofErr w:type="gramEnd"/>
    </w:p>
    <w:p w14:paraId="5FF437EB" w14:textId="11C1CC7F" w:rsidR="00C60C37" w:rsidRDefault="00560FA1" w:rsidP="006E7BD5">
      <w:pPr>
        <w:pStyle w:val="PNXBodyText"/>
        <w:numPr>
          <w:ilvl w:val="0"/>
          <w:numId w:val="4"/>
        </w:numPr>
        <w:jc w:val="left"/>
      </w:pPr>
      <w:r>
        <w:t xml:space="preserve">Each month, </w:t>
      </w:r>
      <w:r w:rsidR="00863340">
        <w:t>data will be extracted from email and moved</w:t>
      </w:r>
      <w:r w:rsidR="003B5E32">
        <w:t xml:space="preserve"> to SharePoint online</w:t>
      </w:r>
      <w:r w:rsidR="00863340">
        <w:t xml:space="preserve"> automatically</w:t>
      </w:r>
      <w:r w:rsidR="003B5E32">
        <w:t xml:space="preserve"> </w:t>
      </w:r>
      <w:proofErr w:type="gramStart"/>
      <w:r w:rsidR="00295741" w:rsidRPr="00295741">
        <w:t>https://beachenergy.sharepoint.com/teams/DataAnalyticsCoP/Documentation/Forms/AllItems.aspx?FolderCTID=0x012000352486B612D40847B3542499194D9009&amp;id=%2Fteams%2FDataAnalyticsCoP%2FDocumentation%2FData%20Integrations%2FData%20Capture%2FOrganisational%20Development%2FLMS%20Extracts%2FCurrent&amp;viewid=78cedb9f%2D13df%2D4fee%2Db392%2Da361ef991351</w:t>
      </w:r>
      <w:proofErr w:type="gramEnd"/>
    </w:p>
    <w:p w14:paraId="3E6082B8" w14:textId="1A68C592" w:rsidR="00A45A5B" w:rsidRDefault="00A45A5B" w:rsidP="006E7BD5">
      <w:pPr>
        <w:pStyle w:val="PNXBodyText"/>
        <w:numPr>
          <w:ilvl w:val="0"/>
          <w:numId w:val="4"/>
        </w:numPr>
        <w:jc w:val="left"/>
      </w:pPr>
      <w:r>
        <w:t>The published dataset is then refreshed to display the new data.</w:t>
      </w:r>
    </w:p>
    <w:p w14:paraId="1720232D" w14:textId="0919CC28" w:rsidR="00C60C37" w:rsidRDefault="00C60C37" w:rsidP="56F91953">
      <w:pPr>
        <w:pStyle w:val="PNXBodyText"/>
        <w:ind w:left="360" w:hanging="360"/>
        <w:jc w:val="left"/>
      </w:pPr>
    </w:p>
    <w:p w14:paraId="107B3A4E" w14:textId="27BB2BC9" w:rsidR="00EF7BEB" w:rsidRDefault="002523CC" w:rsidP="009142B5">
      <w:pPr>
        <w:pStyle w:val="PNXHeadingN1"/>
        <w:numPr>
          <w:ilvl w:val="0"/>
          <w:numId w:val="0"/>
        </w:numPr>
        <w:ind w:left="432"/>
        <w:jc w:val="center"/>
      </w:pPr>
      <w:bookmarkStart w:id="6" w:name="_Toc130762479"/>
      <w:r>
        <w:t>Report</w:t>
      </w:r>
      <w:bookmarkEnd w:id="6"/>
    </w:p>
    <w:p w14:paraId="2928681C" w14:textId="2B6ED789" w:rsidR="00C23177" w:rsidRPr="00C23177" w:rsidRDefault="00C23177" w:rsidP="006E7BD5">
      <w:pPr>
        <w:pStyle w:val="PNXDocumentControl"/>
      </w:pPr>
      <w:bookmarkStart w:id="7" w:name="_Toc118721406"/>
      <w:r>
        <w:lastRenderedPageBreak/>
        <w:t>S</w:t>
      </w:r>
      <w:bookmarkEnd w:id="7"/>
      <w:r>
        <w:t>ource of data</w:t>
      </w:r>
    </w:p>
    <w:p w14:paraId="0E2EB452" w14:textId="4E5D0653" w:rsidR="00C23177" w:rsidRDefault="00C23177" w:rsidP="00C23177">
      <w:pPr>
        <w:pStyle w:val="BodyText"/>
      </w:pPr>
      <w:r w:rsidRPr="000E00CB">
        <w:t xml:space="preserve">The source data is coming from the excel spreadsheets which provided by the </w:t>
      </w:r>
      <w:r w:rsidR="00295741" w:rsidRPr="000E00CB">
        <w:rPr>
          <w:rStyle w:val="ui-provider"/>
        </w:rPr>
        <w:t xml:space="preserve">Learning Management System module </w:t>
      </w:r>
      <w:r w:rsidR="00295741">
        <w:rPr>
          <w:rStyle w:val="ui-provider"/>
        </w:rPr>
        <w:t>within SAP SuccessFactors</w:t>
      </w:r>
      <w:r>
        <w:t>. The excel file that are used in report are given below:</w:t>
      </w:r>
    </w:p>
    <w:p w14:paraId="6979B075" w14:textId="77777777" w:rsidR="00295741" w:rsidRDefault="00295741" w:rsidP="00295741">
      <w:pPr>
        <w:pStyle w:val="BodyText"/>
        <w:numPr>
          <w:ilvl w:val="0"/>
          <w:numId w:val="33"/>
        </w:numPr>
        <w:rPr>
          <w:b/>
          <w:bCs/>
        </w:rPr>
      </w:pPr>
      <w:r w:rsidRPr="00295741">
        <w:rPr>
          <w:b/>
          <w:bCs/>
        </w:rPr>
        <w:t>LMS-Pros Training Matrix Custom (Admin)v</w:t>
      </w:r>
    </w:p>
    <w:p w14:paraId="2CEBEDD5" w14:textId="77777777" w:rsidR="00C23177" w:rsidRDefault="00C23177" w:rsidP="00C23177">
      <w:pPr>
        <w:pStyle w:val="BodyText"/>
      </w:pPr>
    </w:p>
    <w:p w14:paraId="081A263D" w14:textId="636AACE7" w:rsidR="000E00CB" w:rsidRPr="000E00CB" w:rsidRDefault="00C23177" w:rsidP="002410FE">
      <w:pPr>
        <w:pStyle w:val="PNXHeadingN2"/>
        <w:numPr>
          <w:ilvl w:val="0"/>
          <w:numId w:val="0"/>
        </w:numPr>
      </w:pPr>
      <w:bookmarkStart w:id="8" w:name="_Toc118721408"/>
      <w:bookmarkStart w:id="9" w:name="_Toc130762480"/>
      <w:r>
        <w:t xml:space="preserve">Filters/Slicer on </w:t>
      </w:r>
      <w:bookmarkEnd w:id="8"/>
      <w:r w:rsidR="000E00CB">
        <w:t>Dashboard page</w:t>
      </w:r>
      <w:bookmarkEnd w:id="9"/>
    </w:p>
    <w:p w14:paraId="5F0C0967" w14:textId="63324C78" w:rsidR="000E00CB" w:rsidRDefault="000E00CB" w:rsidP="00BA170C">
      <w:r>
        <w:t>Main dashboard page has three different categories:</w:t>
      </w:r>
    </w:p>
    <w:p w14:paraId="1BAC7D93" w14:textId="55F2EB53" w:rsidR="000E00CB" w:rsidRDefault="000E00CB" w:rsidP="00B60929">
      <w:pPr>
        <w:pStyle w:val="ListParagraph"/>
        <w:numPr>
          <w:ilvl w:val="0"/>
          <w:numId w:val="33"/>
        </w:numPr>
      </w:pPr>
      <w:r>
        <w:t xml:space="preserve">Site based compliance – </w:t>
      </w:r>
      <w:proofErr w:type="gramStart"/>
      <w:r>
        <w:t>overall</w:t>
      </w:r>
      <w:proofErr w:type="gramEnd"/>
    </w:p>
    <w:p w14:paraId="1BE9E991" w14:textId="70E17DE9" w:rsidR="000E00CB" w:rsidRDefault="000E00CB" w:rsidP="00B60929">
      <w:pPr>
        <w:pStyle w:val="ListParagraph"/>
        <w:numPr>
          <w:ilvl w:val="0"/>
          <w:numId w:val="33"/>
        </w:numPr>
      </w:pPr>
      <w:r>
        <w:t xml:space="preserve">Site based compliance – </w:t>
      </w:r>
      <w:proofErr w:type="gramStart"/>
      <w:r>
        <w:t>Critical</w:t>
      </w:r>
      <w:proofErr w:type="gramEnd"/>
    </w:p>
    <w:p w14:paraId="633AA89D" w14:textId="3590225D" w:rsidR="000E00CB" w:rsidRDefault="000E00CB" w:rsidP="00B60929">
      <w:pPr>
        <w:pStyle w:val="ListParagraph"/>
        <w:numPr>
          <w:ilvl w:val="0"/>
          <w:numId w:val="33"/>
        </w:numPr>
      </w:pPr>
      <w:r>
        <w:t>Corporate Compliance Training</w:t>
      </w:r>
    </w:p>
    <w:p w14:paraId="75830C8B" w14:textId="5EA0E5A5" w:rsidR="000F356B" w:rsidRDefault="000F356B" w:rsidP="009F7FD9">
      <w:pPr>
        <w:rPr>
          <w:rFonts w:cs="Calibri"/>
          <w:b/>
          <w:bCs/>
        </w:rPr>
      </w:pPr>
      <w:r>
        <w:rPr>
          <w:noProof/>
        </w:rPr>
        <w:drawing>
          <wp:inline distT="0" distB="0" distL="0" distR="0" wp14:anchorId="488BC5DA" wp14:editId="04422BA1">
            <wp:extent cx="5731510" cy="326644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6D4AA" w14:textId="369E619C" w:rsidR="000F356B" w:rsidRDefault="000F356B" w:rsidP="009F7FD9">
      <w:pPr>
        <w:rPr>
          <w:b/>
        </w:rPr>
      </w:pPr>
      <w:r w:rsidRPr="009F7FD9">
        <w:rPr>
          <w:b/>
          <w:bCs/>
        </w:rPr>
        <w:t xml:space="preserve">Site based compliance – </w:t>
      </w:r>
      <w:proofErr w:type="gramStart"/>
      <w:r w:rsidRPr="009F7FD9">
        <w:rPr>
          <w:b/>
          <w:bCs/>
        </w:rPr>
        <w:t>overall</w:t>
      </w:r>
      <w:r>
        <w:t xml:space="preserve"> </w:t>
      </w:r>
      <w:r>
        <w:rPr>
          <w:b/>
        </w:rPr>
        <w:t>:</w:t>
      </w:r>
      <w:proofErr w:type="gramEnd"/>
      <w:r w:rsidRPr="000F356B">
        <w:t xml:space="preserve"> display data  </w:t>
      </w:r>
      <w:r w:rsidRPr="000F356B">
        <w:t>Requirement for ER and Fire &amp; Gas Systems and critical operational systems Legal Certification Absence in danger Applied to a particular discipline/person, may not apply to everybody. Only those carrying out associated tasks.  KPI &gt; 85% Percentage is calculated on the number of completed items assigned/required against the non-completed/current items assigned.</w:t>
      </w:r>
    </w:p>
    <w:p w14:paraId="751380CD" w14:textId="06F0A4F8" w:rsidR="000F356B" w:rsidRDefault="000F356B" w:rsidP="009F7FD9">
      <w:pPr>
        <w:rPr>
          <w:rFonts w:cs="Calibri"/>
          <w:b/>
          <w:bCs/>
        </w:rPr>
      </w:pPr>
      <w:r w:rsidRPr="009F7FD9">
        <w:rPr>
          <w:rFonts w:cs="Calibri"/>
          <w:b/>
          <w:bCs/>
        </w:rPr>
        <w:lastRenderedPageBreak/>
        <w:t>Filters on this Visual</w:t>
      </w:r>
      <w:r w:rsidRPr="000F356B">
        <w:rPr>
          <w:rFonts w:cs="Calibri"/>
          <w:bCs/>
        </w:rPr>
        <w:t>:</w:t>
      </w:r>
      <w:r>
        <w:rPr>
          <w:rFonts w:cs="Calibri"/>
          <w:b/>
          <w:bCs/>
        </w:rPr>
        <w:br/>
      </w:r>
      <w:r>
        <w:rPr>
          <w:noProof/>
        </w:rPr>
        <w:drawing>
          <wp:inline distT="0" distB="0" distL="0" distR="0" wp14:anchorId="6E888CD4" wp14:editId="078F9083">
            <wp:extent cx="2286000" cy="2476500"/>
            <wp:effectExtent l="0" t="0" r="0" b="0"/>
            <wp:docPr id="22" name="Picture 2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, emai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58008" w14:textId="3BAAC98C" w:rsidR="000F356B" w:rsidRPr="000F356B" w:rsidRDefault="000F356B" w:rsidP="009F7FD9">
      <w:r>
        <w:t xml:space="preserve">Course Assignment Type is either </w:t>
      </w:r>
      <w:proofErr w:type="gramStart"/>
      <w:r>
        <w:t>Critical(</w:t>
      </w:r>
      <w:proofErr w:type="gramEnd"/>
      <w:r>
        <w:t>CRIT)  or Mandatory(MAND) AND Job location of that particular visual.</w:t>
      </w:r>
    </w:p>
    <w:p w14:paraId="1EBC9F62" w14:textId="4DA359A4" w:rsidR="000F356B" w:rsidRDefault="000F356B" w:rsidP="009F7FD9">
      <w:pPr>
        <w:rPr>
          <w:b/>
        </w:rPr>
      </w:pPr>
      <w:r w:rsidRPr="009F7FD9">
        <w:rPr>
          <w:b/>
          <w:bCs/>
        </w:rPr>
        <w:t xml:space="preserve">Site based compliance – </w:t>
      </w:r>
      <w:proofErr w:type="gramStart"/>
      <w:r w:rsidRPr="009F7FD9">
        <w:rPr>
          <w:b/>
          <w:bCs/>
        </w:rPr>
        <w:t>Critical</w:t>
      </w:r>
      <w:r>
        <w:t xml:space="preserve"> </w:t>
      </w:r>
      <w:r>
        <w:rPr>
          <w:b/>
        </w:rPr>
        <w:t>:</w:t>
      </w:r>
      <w:proofErr w:type="gramEnd"/>
      <w:r w:rsidRPr="000F356B">
        <w:t xml:space="preserve"> display data  Includes all critical and mandatory training required by site based staff.  Percentage is calculated on the number of completed items assigned/required against the non-completed/current items assigned.</w:t>
      </w:r>
    </w:p>
    <w:p w14:paraId="16CD6D6F" w14:textId="184DC108" w:rsidR="000F356B" w:rsidRDefault="000F356B" w:rsidP="009F7FD9">
      <w:pPr>
        <w:rPr>
          <w:rFonts w:cs="Calibri"/>
          <w:b/>
          <w:bCs/>
        </w:rPr>
      </w:pPr>
      <w:r w:rsidRPr="009F7FD9">
        <w:rPr>
          <w:rFonts w:cs="Calibri"/>
          <w:b/>
          <w:bCs/>
        </w:rPr>
        <w:t>Filters on this Visual</w:t>
      </w:r>
      <w:r w:rsidRPr="000F356B">
        <w:rPr>
          <w:rFonts w:cs="Calibri"/>
          <w:bCs/>
        </w:rPr>
        <w:t>:</w:t>
      </w:r>
      <w:r>
        <w:rPr>
          <w:rFonts w:cs="Calibri"/>
          <w:b/>
          <w:bCs/>
        </w:rPr>
        <w:br/>
      </w:r>
      <w:r>
        <w:rPr>
          <w:noProof/>
        </w:rPr>
        <w:drawing>
          <wp:inline distT="0" distB="0" distL="0" distR="0" wp14:anchorId="0F97A89D" wp14:editId="482C3566">
            <wp:extent cx="2466975" cy="3190875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BEF06" w14:textId="6D2C6D72" w:rsidR="000F356B" w:rsidRPr="000F356B" w:rsidRDefault="000F356B" w:rsidP="009F7FD9">
      <w:r>
        <w:t xml:space="preserve">Course Assignment Type </w:t>
      </w:r>
      <w:proofErr w:type="gramStart"/>
      <w:r>
        <w:t>Critical(</w:t>
      </w:r>
      <w:proofErr w:type="gramEnd"/>
      <w:r>
        <w:t>CRIT</w:t>
      </w:r>
      <w:r w:rsidR="001D3D5D">
        <w:t xml:space="preserve">) </w:t>
      </w:r>
      <w:r>
        <w:t>AND Job location of that particular visual.</w:t>
      </w:r>
    </w:p>
    <w:p w14:paraId="0EB2CBC9" w14:textId="77777777" w:rsidR="000F356B" w:rsidRDefault="000F356B" w:rsidP="00296A16">
      <w:pPr>
        <w:pStyle w:val="PNXHeadingN2"/>
        <w:numPr>
          <w:ilvl w:val="0"/>
          <w:numId w:val="0"/>
        </w:numPr>
        <w:ind w:left="578" w:hanging="578"/>
        <w:rPr>
          <w:rFonts w:ascii="Calibri" w:hAnsi="Calibri" w:cs="Calibri"/>
          <w:b w:val="0"/>
          <w:bCs/>
          <w:color w:val="auto"/>
          <w:sz w:val="22"/>
          <w:szCs w:val="22"/>
        </w:rPr>
      </w:pPr>
    </w:p>
    <w:p w14:paraId="06ED01A5" w14:textId="1330F616" w:rsidR="000F356B" w:rsidRDefault="000F356B" w:rsidP="009F7FD9">
      <w:pPr>
        <w:rPr>
          <w:b/>
        </w:rPr>
      </w:pPr>
      <w:r w:rsidRPr="009F7FD9">
        <w:rPr>
          <w:b/>
          <w:bCs/>
        </w:rPr>
        <w:t xml:space="preserve">Corporate Compliance </w:t>
      </w:r>
      <w:proofErr w:type="gramStart"/>
      <w:r w:rsidRPr="009F7FD9">
        <w:rPr>
          <w:b/>
          <w:bCs/>
        </w:rPr>
        <w:t>Training</w:t>
      </w:r>
      <w:r>
        <w:t xml:space="preserve"> </w:t>
      </w:r>
      <w:r>
        <w:rPr>
          <w:b/>
        </w:rPr>
        <w:t>:</w:t>
      </w:r>
      <w:proofErr w:type="gramEnd"/>
      <w:r w:rsidRPr="000F356B">
        <w:t xml:space="preserve"> display data  Includes mandatory corporate compliance training items such as Workplace Ethics and Corporate Induction.  Percentage is calculated on the number of completed items assigned/required against the non-completed/current items assigned.</w:t>
      </w:r>
    </w:p>
    <w:p w14:paraId="5DA8C8F3" w14:textId="7B0B36E4" w:rsidR="000F356B" w:rsidRDefault="000F356B" w:rsidP="009F7FD9">
      <w:pPr>
        <w:rPr>
          <w:rFonts w:cs="Calibri"/>
          <w:b/>
          <w:bCs/>
        </w:rPr>
      </w:pPr>
      <w:r w:rsidRPr="009F7FD9">
        <w:rPr>
          <w:rFonts w:cs="Calibri"/>
          <w:b/>
          <w:bCs/>
        </w:rPr>
        <w:lastRenderedPageBreak/>
        <w:t>Filters on this Visual</w:t>
      </w:r>
      <w:r w:rsidRPr="000F356B">
        <w:rPr>
          <w:rFonts w:cs="Calibri"/>
          <w:bCs/>
        </w:rPr>
        <w:t>:</w:t>
      </w:r>
      <w:r>
        <w:rPr>
          <w:rFonts w:cs="Calibri"/>
          <w:b/>
          <w:bCs/>
        </w:rPr>
        <w:br/>
      </w:r>
      <w:r>
        <w:rPr>
          <w:noProof/>
        </w:rPr>
        <w:drawing>
          <wp:inline distT="0" distB="0" distL="0" distR="0" wp14:anchorId="7845B3AC" wp14:editId="250ACE96">
            <wp:extent cx="2505075" cy="3476625"/>
            <wp:effectExtent l="0" t="0" r="9525" b="9525"/>
            <wp:docPr id="35" name="Picture 3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1E8AC" w14:textId="0BEF6B7C" w:rsidR="000F356B" w:rsidRPr="000F356B" w:rsidRDefault="001D3D5D" w:rsidP="009F7FD9">
      <w:r>
        <w:t xml:space="preserve">Category1 is SYS or ONBOARD and Category2 is ONBOARD and Course Assignment Type is </w:t>
      </w:r>
      <w:proofErr w:type="gramStart"/>
      <w:r>
        <w:t>Mandatory(</w:t>
      </w:r>
      <w:proofErr w:type="gramEnd"/>
      <w:r>
        <w:t xml:space="preserve">MAND) </w:t>
      </w:r>
      <w:r>
        <w:t>AND Job location of that particular visual</w:t>
      </w:r>
      <w:r w:rsidR="000F356B">
        <w:t>.</w:t>
      </w:r>
    </w:p>
    <w:p w14:paraId="585D743F" w14:textId="77777777" w:rsidR="000F356B" w:rsidRPr="000F356B" w:rsidRDefault="000F356B" w:rsidP="00296A16">
      <w:pPr>
        <w:pStyle w:val="PNXHeadingN2"/>
        <w:numPr>
          <w:ilvl w:val="0"/>
          <w:numId w:val="0"/>
        </w:numPr>
        <w:ind w:left="578" w:hanging="578"/>
        <w:rPr>
          <w:rFonts w:ascii="Calibri" w:hAnsi="Calibri" w:cs="Calibri"/>
          <w:b w:val="0"/>
          <w:bCs/>
          <w:color w:val="auto"/>
          <w:sz w:val="22"/>
          <w:szCs w:val="22"/>
        </w:rPr>
      </w:pPr>
    </w:p>
    <w:p w14:paraId="3341E9B5" w14:textId="0C34C23B" w:rsidR="00405A03" w:rsidRDefault="001F48C8" w:rsidP="002410FE">
      <w:pPr>
        <w:pStyle w:val="PNXHeadingN2"/>
        <w:numPr>
          <w:ilvl w:val="0"/>
          <w:numId w:val="0"/>
        </w:numPr>
      </w:pPr>
      <w:bookmarkStart w:id="10" w:name="_Toc130762481"/>
      <w:r>
        <w:t>Drill through pages</w:t>
      </w:r>
      <w:bookmarkEnd w:id="10"/>
    </w:p>
    <w:p w14:paraId="0AE71EC9" w14:textId="1CADAE69" w:rsidR="00405A03" w:rsidRDefault="00FF4A82" w:rsidP="00C23177">
      <w:pPr>
        <w:pStyle w:val="BodyText"/>
      </w:pPr>
      <w:r w:rsidRPr="00C53D43">
        <w:t>To get the detail of each Asset, we need to click on Asset for detail view.</w:t>
      </w:r>
      <w:r w:rsidRPr="00C53D43">
        <w:br/>
        <w:t xml:space="preserve">Detail views are described in three different pages for three different Categories (Site based compliance – overall, </w:t>
      </w:r>
      <w:r w:rsidRPr="00C53D43">
        <w:t xml:space="preserve">Site based compliance – </w:t>
      </w:r>
      <w:r w:rsidRPr="00C53D43">
        <w:t>Critical</w:t>
      </w:r>
      <w:r w:rsidRPr="00C53D43">
        <w:t>,</w:t>
      </w:r>
      <w:r w:rsidRPr="00C53D43">
        <w:t xml:space="preserve"> Corporate Compliance Training</w:t>
      </w:r>
      <w:r>
        <w:t>)</w:t>
      </w:r>
    </w:p>
    <w:p w14:paraId="3581EC69" w14:textId="77777777" w:rsidR="00FF4A82" w:rsidRDefault="00FF4A82" w:rsidP="00B1691A">
      <w:pPr>
        <w:pStyle w:val="PNXHeadingN3"/>
      </w:pPr>
      <w:bookmarkStart w:id="11" w:name="_Toc130762482"/>
      <w:r w:rsidRPr="000F356B">
        <w:t>Site based compliance – overall</w:t>
      </w:r>
      <w:r>
        <w:t xml:space="preserve"> (Detail view):</w:t>
      </w:r>
      <w:bookmarkEnd w:id="11"/>
    </w:p>
    <w:p w14:paraId="1D2DE296" w14:textId="77777777" w:rsidR="00FF4A82" w:rsidRDefault="00FF4A82" w:rsidP="00C53D43">
      <w:pPr>
        <w:rPr>
          <w:rFonts w:cs="Calibri"/>
        </w:rPr>
      </w:pPr>
      <w:r w:rsidRPr="00B1691A">
        <w:lastRenderedPageBreak/>
        <w:drawing>
          <wp:inline distT="0" distB="0" distL="0" distR="0" wp14:anchorId="2B340D4B" wp14:editId="2C14E8E8">
            <wp:extent cx="5731510" cy="3606800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7EA37" w14:textId="18C8B91D" w:rsidR="00FF4A82" w:rsidRDefault="00FF4A82" w:rsidP="000C2552">
      <w:r w:rsidRPr="00FF4A82">
        <w:t xml:space="preserve">This </w:t>
      </w:r>
      <w:proofErr w:type="gramStart"/>
      <w:r w:rsidRPr="00FF4A82">
        <w:t xml:space="preserve">page </w:t>
      </w:r>
      <w:r w:rsidRPr="00FF4A82">
        <w:t xml:space="preserve"> </w:t>
      </w:r>
      <w:r>
        <w:t>display</w:t>
      </w:r>
      <w:proofErr w:type="gramEnd"/>
      <w:r>
        <w:t xml:space="preserve">  three tables:</w:t>
      </w:r>
    </w:p>
    <w:p w14:paraId="58AFA3D5" w14:textId="19CF8FE5" w:rsidR="00A55186" w:rsidRDefault="00FF4A82" w:rsidP="000C2552">
      <w:r>
        <w:t xml:space="preserve">Overdue by Person: This tables shows ‘First Name’, ‘Last Name’, ‘Course Tittle’, ‘Days </w:t>
      </w:r>
      <w:proofErr w:type="gramStart"/>
      <w:r>
        <w:t>Over Due</w:t>
      </w:r>
      <w:proofErr w:type="gramEnd"/>
      <w:r>
        <w:t>’, ‘Required</w:t>
      </w:r>
      <w:r w:rsidR="00B1691A">
        <w:t xml:space="preserve"> </w:t>
      </w:r>
      <w:r>
        <w:t>Date’</w:t>
      </w:r>
      <w:r w:rsidR="00B1691A">
        <w:t xml:space="preserve"> </w:t>
      </w:r>
      <w:r>
        <w:t>columns.</w:t>
      </w:r>
      <w:r w:rsidR="00A55186" w:rsidRPr="00A55186">
        <w:rPr>
          <w:noProof/>
        </w:rPr>
        <w:t xml:space="preserve"> </w:t>
      </w:r>
      <w:r w:rsidR="00A55186">
        <w:rPr>
          <w:noProof/>
        </w:rPr>
        <w:drawing>
          <wp:inline distT="0" distB="0" distL="0" distR="0" wp14:anchorId="7E0B974E" wp14:editId="06E83BA7">
            <wp:extent cx="5731510" cy="1524000"/>
            <wp:effectExtent l="0" t="0" r="2540" b="0"/>
            <wp:docPr id="57" name="Picture 5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6A6E1" w14:textId="35805F0C" w:rsidR="00A55186" w:rsidRPr="00A55186" w:rsidRDefault="00A55186" w:rsidP="000C2552">
      <w:r>
        <w:t>Due in next 60 Days by Person:</w:t>
      </w:r>
      <w:r w:rsidRPr="00A55186">
        <w:t xml:space="preserve"> </w:t>
      </w:r>
      <w:r>
        <w:t>This tables shows ‘First Name’, ‘Last Name’, ‘Course Tittle’, ‘</w:t>
      </w:r>
      <w:r>
        <w:t>Days Remaining</w:t>
      </w:r>
      <w:r>
        <w:t>’, ‘Required Date’ columns</w:t>
      </w:r>
      <w:r>
        <w:t>.</w:t>
      </w:r>
      <w:r w:rsidRPr="00A55186">
        <w:rPr>
          <w:noProof/>
        </w:rPr>
        <w:t xml:space="preserve"> </w:t>
      </w:r>
      <w:r>
        <w:rPr>
          <w:noProof/>
        </w:rPr>
        <w:drawing>
          <wp:inline distT="0" distB="0" distL="0" distR="0" wp14:anchorId="1147E293" wp14:editId="1AA08713">
            <wp:extent cx="5731510" cy="1829435"/>
            <wp:effectExtent l="0" t="0" r="254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7AA3C" w14:textId="7BA0FBC9" w:rsidR="00A55186" w:rsidRPr="00A55186" w:rsidRDefault="00A55186" w:rsidP="000C2552">
      <w:r>
        <w:lastRenderedPageBreak/>
        <w:t>Completed Training</w:t>
      </w:r>
      <w:r>
        <w:t>:</w:t>
      </w:r>
      <w:r w:rsidRPr="00A55186">
        <w:t xml:space="preserve"> </w:t>
      </w:r>
      <w:r>
        <w:t xml:space="preserve">This tables shows ‘First Name’, ‘Last Name’, ‘Course Tittle’, </w:t>
      </w:r>
      <w:r>
        <w:t>‘Completion</w:t>
      </w:r>
      <w:r>
        <w:t xml:space="preserve"> Date’ columns.</w:t>
      </w:r>
      <w:r w:rsidRPr="00A55186">
        <w:rPr>
          <w:noProof/>
        </w:rPr>
        <w:t xml:space="preserve"> </w:t>
      </w:r>
      <w:r>
        <w:rPr>
          <w:noProof/>
        </w:rPr>
        <w:drawing>
          <wp:inline distT="0" distB="0" distL="0" distR="0" wp14:anchorId="69E8509E" wp14:editId="76E2A7A7">
            <wp:extent cx="5657850" cy="1940694"/>
            <wp:effectExtent l="0" t="0" r="0" b="254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22937" cy="196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B2561" w14:textId="6BA000FC" w:rsidR="00A55186" w:rsidRPr="00A55186" w:rsidRDefault="00A55186" w:rsidP="000C2552">
      <w:pPr>
        <w:rPr>
          <w:rFonts w:cs="Calibri"/>
          <w:bCs/>
        </w:rPr>
      </w:pPr>
    </w:p>
    <w:p w14:paraId="265111F4" w14:textId="373EA460" w:rsidR="00FF4A82" w:rsidRDefault="00FF4A82" w:rsidP="000C2552">
      <w:pPr>
        <w:rPr>
          <w:rFonts w:cs="Calibri"/>
          <w:b/>
          <w:bCs/>
        </w:rPr>
      </w:pPr>
      <w:r>
        <w:rPr>
          <w:rFonts w:cs="Calibri"/>
        </w:rPr>
        <w:t xml:space="preserve">Filters on this </w:t>
      </w:r>
      <w:r w:rsidR="00A55186">
        <w:rPr>
          <w:rFonts w:cs="Calibri"/>
        </w:rPr>
        <w:t>Page</w:t>
      </w:r>
      <w:r w:rsidRPr="000F356B">
        <w:rPr>
          <w:rFonts w:cs="Calibri"/>
          <w:bCs/>
        </w:rPr>
        <w:t>:</w:t>
      </w:r>
      <w:r>
        <w:rPr>
          <w:rFonts w:cs="Calibri"/>
          <w:b/>
          <w:bCs/>
        </w:rPr>
        <w:br/>
      </w:r>
      <w:r w:rsidR="00A55186">
        <w:rPr>
          <w:noProof/>
        </w:rPr>
        <w:drawing>
          <wp:inline distT="0" distB="0" distL="0" distR="0" wp14:anchorId="1EAC13A8" wp14:editId="4A7ACE8D">
            <wp:extent cx="1971675" cy="2428875"/>
            <wp:effectExtent l="0" t="0" r="9525" b="9525"/>
            <wp:docPr id="61" name="Picture 6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Graphical user interface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A8C8B" w14:textId="1E352EBE" w:rsidR="00FF4A82" w:rsidRDefault="00FF4A82" w:rsidP="000C2552">
      <w:r>
        <w:t xml:space="preserve">Course Assignment Type is either </w:t>
      </w:r>
      <w:proofErr w:type="gramStart"/>
      <w:r>
        <w:t>Critical(</w:t>
      </w:r>
      <w:proofErr w:type="gramEnd"/>
      <w:r>
        <w:t>CRIT)  or Mandatory(MAND) AND Job location of that particular visual.</w:t>
      </w:r>
    </w:p>
    <w:p w14:paraId="68B44782" w14:textId="7003C9B7" w:rsidR="00A55186" w:rsidRDefault="00A55186" w:rsidP="002E07DD">
      <w:pPr>
        <w:pStyle w:val="PNXHeadingN3"/>
      </w:pPr>
      <w:bookmarkStart w:id="12" w:name="_Toc130762483"/>
      <w:r w:rsidRPr="000F356B">
        <w:t xml:space="preserve">Site based compliance – </w:t>
      </w:r>
      <w:r>
        <w:t xml:space="preserve">Critical </w:t>
      </w:r>
      <w:r>
        <w:t>(Detail view):</w:t>
      </w:r>
      <w:bookmarkEnd w:id="12"/>
    </w:p>
    <w:p w14:paraId="67284826" w14:textId="25A990D0" w:rsidR="00A55186" w:rsidRDefault="00A55186" w:rsidP="00B1691A">
      <w:pPr>
        <w:rPr>
          <w:rFonts w:cs="Calibri"/>
        </w:rPr>
      </w:pPr>
      <w:r>
        <w:rPr>
          <w:noProof/>
        </w:rPr>
        <w:lastRenderedPageBreak/>
        <w:drawing>
          <wp:inline distT="0" distB="0" distL="0" distR="0" wp14:anchorId="75253375" wp14:editId="021A292B">
            <wp:extent cx="5731510" cy="2778760"/>
            <wp:effectExtent l="0" t="0" r="2540" b="2540"/>
            <wp:docPr id="195" name="Picture 19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Picture 195" descr="Graphical user interfac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4D8A9" w14:textId="77777777" w:rsidR="00A55186" w:rsidRDefault="00A55186" w:rsidP="000C2552">
      <w:r w:rsidRPr="00FF4A82">
        <w:t xml:space="preserve">This </w:t>
      </w:r>
      <w:proofErr w:type="gramStart"/>
      <w:r w:rsidRPr="00FF4A82">
        <w:t xml:space="preserve">page  </w:t>
      </w:r>
      <w:r>
        <w:t>display</w:t>
      </w:r>
      <w:proofErr w:type="gramEnd"/>
      <w:r>
        <w:t xml:space="preserve">  three tables:</w:t>
      </w:r>
    </w:p>
    <w:p w14:paraId="2AD892BA" w14:textId="77777777" w:rsidR="00A55186" w:rsidRDefault="00A55186" w:rsidP="000C2552">
      <w:r>
        <w:t xml:space="preserve">Overdue by Person: This tables shows ‘First Name’, ‘Last Name’, ‘Course Tittle’, ‘Days </w:t>
      </w:r>
      <w:proofErr w:type="gramStart"/>
      <w:r>
        <w:t>Over Due</w:t>
      </w:r>
      <w:proofErr w:type="gramEnd"/>
      <w:r>
        <w:t>’, ‘Required Date’ columns.</w:t>
      </w:r>
      <w:r w:rsidRPr="00A55186">
        <w:rPr>
          <w:noProof/>
        </w:rPr>
        <w:t xml:space="preserve"> </w:t>
      </w:r>
      <w:r>
        <w:rPr>
          <w:noProof/>
        </w:rPr>
        <w:drawing>
          <wp:inline distT="0" distB="0" distL="0" distR="0" wp14:anchorId="66906E76" wp14:editId="4DEA9C74">
            <wp:extent cx="5731510" cy="1524000"/>
            <wp:effectExtent l="0" t="0" r="2540" b="0"/>
            <wp:docPr id="63" name="Picture 6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1C069" w14:textId="77777777" w:rsidR="00A55186" w:rsidRPr="00A55186" w:rsidRDefault="00A55186" w:rsidP="000C2552">
      <w:r>
        <w:t>Due in next 60 Days by Person:</w:t>
      </w:r>
      <w:r w:rsidRPr="00A55186">
        <w:t xml:space="preserve"> </w:t>
      </w:r>
      <w:r>
        <w:t>This tables shows ‘First Name’, ‘Last Name’, ‘Course Tittle’, ‘Days Remaining’, ‘Required Date’ columns.</w:t>
      </w:r>
      <w:r w:rsidRPr="00A55186">
        <w:rPr>
          <w:noProof/>
        </w:rPr>
        <w:t xml:space="preserve"> </w:t>
      </w:r>
      <w:r>
        <w:rPr>
          <w:noProof/>
        </w:rPr>
        <w:drawing>
          <wp:inline distT="0" distB="0" distL="0" distR="0" wp14:anchorId="3C80E415" wp14:editId="37BAE095">
            <wp:extent cx="5731510" cy="1829435"/>
            <wp:effectExtent l="0" t="0" r="2540" b="0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F69FC" w14:textId="77777777" w:rsidR="00A55186" w:rsidRPr="00A55186" w:rsidRDefault="00A55186" w:rsidP="000C2552">
      <w:r>
        <w:lastRenderedPageBreak/>
        <w:t>Completed Training:</w:t>
      </w:r>
      <w:r w:rsidRPr="00A55186">
        <w:t xml:space="preserve"> </w:t>
      </w:r>
      <w:r>
        <w:t>This tables shows ‘First Name’, ‘Last Name’, ‘Course Tittle’, ‘Completion Date’ columns.</w:t>
      </w:r>
      <w:r w:rsidRPr="00A55186">
        <w:rPr>
          <w:noProof/>
        </w:rPr>
        <w:t xml:space="preserve"> </w:t>
      </w:r>
      <w:r>
        <w:rPr>
          <w:noProof/>
        </w:rPr>
        <w:drawing>
          <wp:inline distT="0" distB="0" distL="0" distR="0" wp14:anchorId="17467DA3" wp14:editId="064E90F6">
            <wp:extent cx="5657850" cy="1940694"/>
            <wp:effectExtent l="0" t="0" r="0" b="2540"/>
            <wp:docPr id="193" name="Picture 19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Picture 193" descr="Graphical user interface,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22937" cy="196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1F3B0" w14:textId="77777777" w:rsidR="00A55186" w:rsidRPr="00A55186" w:rsidRDefault="00A55186" w:rsidP="000C2552">
      <w:pPr>
        <w:rPr>
          <w:rFonts w:cs="Calibri"/>
          <w:bCs/>
        </w:rPr>
      </w:pPr>
    </w:p>
    <w:p w14:paraId="45FE8C9D" w14:textId="348643CB" w:rsidR="00A55186" w:rsidRDefault="00A55186" w:rsidP="000C2552">
      <w:pPr>
        <w:rPr>
          <w:rFonts w:cs="Calibri"/>
          <w:b/>
          <w:bCs/>
        </w:rPr>
      </w:pPr>
      <w:r>
        <w:rPr>
          <w:rFonts w:cs="Calibri"/>
        </w:rPr>
        <w:t>Filters on this Page</w:t>
      </w:r>
      <w:r w:rsidRPr="000F356B">
        <w:rPr>
          <w:rFonts w:cs="Calibri"/>
          <w:bCs/>
        </w:rPr>
        <w:t>:</w:t>
      </w:r>
      <w:r>
        <w:rPr>
          <w:rFonts w:cs="Calibri"/>
          <w:b/>
          <w:bCs/>
        </w:rPr>
        <w:br/>
      </w:r>
      <w:r>
        <w:rPr>
          <w:noProof/>
        </w:rPr>
        <w:drawing>
          <wp:inline distT="0" distB="0" distL="0" distR="0" wp14:anchorId="1DE3862F" wp14:editId="3C9F7ED5">
            <wp:extent cx="1971675" cy="3267075"/>
            <wp:effectExtent l="0" t="0" r="9525" b="9525"/>
            <wp:docPr id="196" name="Picture 19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Picture 196" descr="Graphical user interface, text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54F88" w14:textId="6EC302FB" w:rsidR="00A55186" w:rsidRDefault="00A55186" w:rsidP="000C2552">
      <w:r>
        <w:t xml:space="preserve">Course Assignment Type is </w:t>
      </w:r>
      <w:proofErr w:type="gramStart"/>
      <w:r>
        <w:t>Critical(</w:t>
      </w:r>
      <w:proofErr w:type="gramEnd"/>
      <w:r>
        <w:t xml:space="preserve">CRIT)  </w:t>
      </w:r>
      <w:r>
        <w:t>A</w:t>
      </w:r>
      <w:r>
        <w:t>ND Job location of that particular visual.</w:t>
      </w:r>
    </w:p>
    <w:p w14:paraId="05894856" w14:textId="5B1453D3" w:rsidR="00A55186" w:rsidRDefault="007C44D0" w:rsidP="002E07DD">
      <w:pPr>
        <w:pStyle w:val="PNXHeadingN3"/>
        <w:rPr>
          <w:rFonts w:ascii="Calibri" w:hAnsi="Calibri" w:cs="Calibri"/>
          <w:color w:val="auto"/>
          <w:sz w:val="22"/>
          <w:szCs w:val="22"/>
        </w:rPr>
      </w:pPr>
      <w:bookmarkStart w:id="13" w:name="_Toc130762484"/>
      <w:r w:rsidRPr="00B1691A">
        <w:t>Corporate training compliance</w:t>
      </w:r>
      <w:r w:rsidR="00A55186" w:rsidRPr="00B1691A">
        <w:t xml:space="preserve"> (Detail view)</w:t>
      </w:r>
      <w:r w:rsidR="00A55186">
        <w:rPr>
          <w:rFonts w:ascii="Calibri" w:hAnsi="Calibri" w:cs="Calibri"/>
          <w:color w:val="auto"/>
          <w:sz w:val="22"/>
          <w:szCs w:val="22"/>
        </w:rPr>
        <w:t>:</w:t>
      </w:r>
      <w:bookmarkEnd w:id="13"/>
    </w:p>
    <w:p w14:paraId="7EA8C888" w14:textId="5B4FCE23" w:rsidR="00A55186" w:rsidRDefault="007C44D0" w:rsidP="00B1691A">
      <w:pPr>
        <w:rPr>
          <w:rFonts w:cs="Calibri"/>
        </w:rPr>
      </w:pPr>
      <w:r>
        <w:rPr>
          <w:noProof/>
        </w:rPr>
        <w:lastRenderedPageBreak/>
        <w:drawing>
          <wp:inline distT="0" distB="0" distL="0" distR="0" wp14:anchorId="1FA3F5F9" wp14:editId="17E95C6E">
            <wp:extent cx="5731510" cy="2795270"/>
            <wp:effectExtent l="0" t="0" r="2540" b="5080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1F993" w14:textId="77777777" w:rsidR="00A55186" w:rsidRDefault="00A55186" w:rsidP="000C2552">
      <w:r w:rsidRPr="00FF4A82">
        <w:t xml:space="preserve">This </w:t>
      </w:r>
      <w:proofErr w:type="gramStart"/>
      <w:r w:rsidRPr="00FF4A82">
        <w:t xml:space="preserve">page  </w:t>
      </w:r>
      <w:r>
        <w:t>display</w:t>
      </w:r>
      <w:proofErr w:type="gramEnd"/>
      <w:r>
        <w:t xml:space="preserve">  three tables:</w:t>
      </w:r>
    </w:p>
    <w:p w14:paraId="2E705319" w14:textId="77777777" w:rsidR="00A55186" w:rsidRDefault="00A55186" w:rsidP="000C2552">
      <w:r>
        <w:t xml:space="preserve">Overdue by Person: This tables shows ‘First Name’, ‘Last Name’, ‘Course Tittle’, ‘Days </w:t>
      </w:r>
      <w:proofErr w:type="gramStart"/>
      <w:r>
        <w:t>Over Due</w:t>
      </w:r>
      <w:proofErr w:type="gramEnd"/>
      <w:r>
        <w:t>’, ‘Required Date’ columns.</w:t>
      </w:r>
      <w:r w:rsidRPr="00A55186">
        <w:rPr>
          <w:noProof/>
        </w:rPr>
        <w:t xml:space="preserve"> </w:t>
      </w:r>
      <w:r>
        <w:rPr>
          <w:noProof/>
        </w:rPr>
        <w:drawing>
          <wp:inline distT="0" distB="0" distL="0" distR="0" wp14:anchorId="6D11EE2F" wp14:editId="63EB6C4B">
            <wp:extent cx="5731510" cy="1524000"/>
            <wp:effectExtent l="0" t="0" r="2540" b="0"/>
            <wp:docPr id="198" name="Picture 19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09FA1" w14:textId="77777777" w:rsidR="00A55186" w:rsidRPr="00A55186" w:rsidRDefault="00A55186" w:rsidP="000C2552">
      <w:r>
        <w:t>Due in next 60 Days by Person:</w:t>
      </w:r>
      <w:r w:rsidRPr="00A55186">
        <w:t xml:space="preserve"> </w:t>
      </w:r>
      <w:r>
        <w:t>This tables shows ‘First Name’, ‘Last Name’, ‘Course Tittle’, ‘Days Remaining’, ‘Required Date’ columns.</w:t>
      </w:r>
      <w:r w:rsidRPr="00A55186">
        <w:rPr>
          <w:noProof/>
        </w:rPr>
        <w:t xml:space="preserve"> </w:t>
      </w:r>
      <w:r>
        <w:rPr>
          <w:noProof/>
        </w:rPr>
        <w:drawing>
          <wp:inline distT="0" distB="0" distL="0" distR="0" wp14:anchorId="59A676C0" wp14:editId="6226871A">
            <wp:extent cx="5731510" cy="1829435"/>
            <wp:effectExtent l="0" t="0" r="2540" b="0"/>
            <wp:docPr id="199" name="Picture 19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Picture 199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8AA26" w14:textId="77777777" w:rsidR="00A55186" w:rsidRPr="00A55186" w:rsidRDefault="00A55186" w:rsidP="000C2552">
      <w:r>
        <w:lastRenderedPageBreak/>
        <w:t>Completed Training:</w:t>
      </w:r>
      <w:r w:rsidRPr="00A55186">
        <w:t xml:space="preserve"> </w:t>
      </w:r>
      <w:r>
        <w:t>This tables shows ‘First Name’, ‘Last Name’, ‘Course Tittle’, ‘Completion Date’ columns.</w:t>
      </w:r>
      <w:r w:rsidRPr="00A55186">
        <w:rPr>
          <w:noProof/>
        </w:rPr>
        <w:t xml:space="preserve"> </w:t>
      </w:r>
      <w:r>
        <w:rPr>
          <w:noProof/>
        </w:rPr>
        <w:drawing>
          <wp:inline distT="0" distB="0" distL="0" distR="0" wp14:anchorId="7B19EB1A" wp14:editId="2C5D2B8C">
            <wp:extent cx="5657850" cy="1940694"/>
            <wp:effectExtent l="0" t="0" r="0" b="2540"/>
            <wp:docPr id="200" name="Picture 20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Picture 193" descr="Graphical user interface,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22937" cy="196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4324B" w14:textId="77777777" w:rsidR="00A55186" w:rsidRPr="00A55186" w:rsidRDefault="00A55186" w:rsidP="000C2552">
      <w:pPr>
        <w:rPr>
          <w:rFonts w:cs="Calibri"/>
          <w:bCs/>
        </w:rPr>
      </w:pPr>
    </w:p>
    <w:p w14:paraId="5D1A53D1" w14:textId="28D61161" w:rsidR="00A55186" w:rsidRDefault="00A55186" w:rsidP="000C2552">
      <w:pPr>
        <w:rPr>
          <w:b/>
          <w:bCs/>
        </w:rPr>
      </w:pPr>
      <w:r>
        <w:t>Filters on this Page</w:t>
      </w:r>
      <w:r w:rsidRPr="000F356B">
        <w:rPr>
          <w:bCs/>
        </w:rPr>
        <w:t>:</w:t>
      </w:r>
      <w:r>
        <w:rPr>
          <w:b/>
          <w:bCs/>
        </w:rPr>
        <w:br/>
      </w:r>
      <w:r w:rsidR="007C44D0">
        <w:rPr>
          <w:noProof/>
        </w:rPr>
        <w:drawing>
          <wp:inline distT="0" distB="0" distL="0" distR="0" wp14:anchorId="376590FA" wp14:editId="4E779F63">
            <wp:extent cx="1990725" cy="2914650"/>
            <wp:effectExtent l="0" t="0" r="9525" b="0"/>
            <wp:docPr id="203" name="Picture 20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Picture 203" descr="Graphical user interface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63FB5" w14:textId="03DF7368" w:rsidR="00A55186" w:rsidRDefault="007C44D0" w:rsidP="000C2552">
      <w:r>
        <w:t xml:space="preserve">Category1 is SYS or ONBOARD and Category2 is ONBOARD and Course Assignment Type is </w:t>
      </w:r>
      <w:proofErr w:type="gramStart"/>
      <w:r>
        <w:t>Mandatory(</w:t>
      </w:r>
      <w:proofErr w:type="gramEnd"/>
      <w:r>
        <w:t>MAND) AND Job location of that particular visual</w:t>
      </w:r>
      <w:r w:rsidR="00A55186">
        <w:t>.</w:t>
      </w:r>
    </w:p>
    <w:p w14:paraId="2E5B0C96" w14:textId="27C24069" w:rsidR="00C562C0" w:rsidRDefault="00C562C0" w:rsidP="00C562C0">
      <w:pPr>
        <w:pStyle w:val="PNXHeadingN2"/>
        <w:numPr>
          <w:ilvl w:val="0"/>
          <w:numId w:val="0"/>
        </w:numPr>
        <w:ind w:left="578" w:hanging="578"/>
      </w:pPr>
      <w:r>
        <w:t>Bookmarks</w:t>
      </w:r>
    </w:p>
    <w:p w14:paraId="4729E924" w14:textId="48CF2005" w:rsidR="00C562C0" w:rsidRDefault="00C562C0" w:rsidP="00C562C0">
      <w:r>
        <w:t xml:space="preserve">Bookmarks are added in the report for all assets in all </w:t>
      </w:r>
      <w:proofErr w:type="gramStart"/>
      <w:r>
        <w:t>categories</w:t>
      </w:r>
      <w:proofErr w:type="gramEnd"/>
      <w:r>
        <w:t xml:space="preserve"> </w:t>
      </w:r>
    </w:p>
    <w:p w14:paraId="4D0C2EB7" w14:textId="7C4EED2D" w:rsidR="00C562C0" w:rsidRDefault="00C562C0" w:rsidP="00C562C0">
      <w:r>
        <w:rPr>
          <w:noProof/>
        </w:rPr>
        <w:lastRenderedPageBreak/>
        <w:drawing>
          <wp:inline distT="0" distB="0" distL="0" distR="0" wp14:anchorId="105BCA59" wp14:editId="2C6E73C0">
            <wp:extent cx="1590675" cy="7620000"/>
            <wp:effectExtent l="0" t="0" r="9525" b="0"/>
            <wp:docPr id="228" name="Picture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DE52F" w14:textId="2D0B5FB0" w:rsidR="00C562C0" w:rsidRPr="000F356B" w:rsidRDefault="00C562C0" w:rsidP="00C562C0">
      <w:proofErr w:type="gramStart"/>
      <w:r>
        <w:t>So</w:t>
      </w:r>
      <w:proofErr w:type="gramEnd"/>
      <w:r>
        <w:t xml:space="preserve"> it will be easy to update changes in bookmarks and it will be updated in detail view’s.</w:t>
      </w:r>
    </w:p>
    <w:p w14:paraId="794EDE3A" w14:textId="77777777" w:rsidR="00A55186" w:rsidRPr="000F356B" w:rsidRDefault="00A55186" w:rsidP="00FF4A82">
      <w:pPr>
        <w:pStyle w:val="PNXHeadingN2"/>
        <w:numPr>
          <w:ilvl w:val="0"/>
          <w:numId w:val="0"/>
        </w:numPr>
        <w:ind w:left="578" w:hanging="578"/>
        <w:rPr>
          <w:rFonts w:ascii="Calibri" w:hAnsi="Calibri" w:cs="Calibri"/>
          <w:b w:val="0"/>
          <w:bCs/>
          <w:color w:val="auto"/>
          <w:sz w:val="22"/>
          <w:szCs w:val="22"/>
        </w:rPr>
      </w:pPr>
    </w:p>
    <w:bookmarkEnd w:id="1"/>
    <w:p w14:paraId="4E08B98D" w14:textId="77777777" w:rsidR="00FF4A82" w:rsidRDefault="00FF4A82" w:rsidP="00C23177">
      <w:pPr>
        <w:pStyle w:val="BodyText"/>
      </w:pPr>
    </w:p>
    <w:sectPr w:rsidR="00FF4A82" w:rsidSect="0064025E">
      <w:headerReference w:type="default" r:id="rId32"/>
      <w:footerReference w:type="default" r:id="rId33"/>
      <w:pgSz w:w="11906" w:h="16838"/>
      <w:pgMar w:top="1276" w:right="1440" w:bottom="1440" w:left="1440" w:header="709" w:footer="520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B85C80" w14:textId="77777777" w:rsidR="001F3D9F" w:rsidRDefault="001F3D9F">
      <w:r>
        <w:separator/>
      </w:r>
    </w:p>
  </w:endnote>
  <w:endnote w:type="continuationSeparator" w:id="0">
    <w:p w14:paraId="362B41AA" w14:textId="77777777" w:rsidR="001F3D9F" w:rsidRDefault="001F3D9F">
      <w:r>
        <w:continuationSeparator/>
      </w:r>
    </w:p>
  </w:endnote>
  <w:endnote w:type="continuationNotice" w:id="1">
    <w:p w14:paraId="1AD137BC" w14:textId="77777777" w:rsidR="001F3D9F" w:rsidRDefault="001F3D9F">
      <w:pPr>
        <w:spacing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74E3A3" w14:textId="77777777" w:rsidR="0064025E" w:rsidRDefault="0064025E" w:rsidP="0064025E">
    <w:pPr>
      <w:pStyle w:val="Footer"/>
      <w:tabs>
        <w:tab w:val="clear" w:pos="4153"/>
        <w:tab w:val="clear" w:pos="8306"/>
        <w:tab w:val="left" w:pos="5715"/>
      </w:tabs>
    </w:pPr>
    <w: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FD29ED" w14:textId="4E04EAD8" w:rsidR="005541F0" w:rsidRPr="0064025E" w:rsidRDefault="0064025E" w:rsidP="0064025E">
    <w:pPr>
      <w:pStyle w:val="Footer"/>
      <w:pBdr>
        <w:top w:val="single" w:sz="4" w:space="1" w:color="auto"/>
      </w:pBdr>
      <w:tabs>
        <w:tab w:val="clear" w:pos="4153"/>
        <w:tab w:val="clear" w:pos="8306"/>
        <w:tab w:val="center" w:pos="4536"/>
        <w:tab w:val="right" w:pos="8931"/>
      </w:tabs>
      <w:rPr>
        <w:rFonts w:asciiTheme="minorHAnsi" w:hAnsiTheme="minorHAnsi"/>
        <w:sz w:val="16"/>
        <w:szCs w:val="16"/>
      </w:rPr>
    </w:pPr>
    <w:r w:rsidRPr="00850595">
      <w:rPr>
        <w:rFonts w:asciiTheme="minorHAnsi" w:hAnsiTheme="minorHAnsi"/>
        <w:sz w:val="16"/>
        <w:szCs w:val="16"/>
      </w:rPr>
      <w:tab/>
      <w:t>pernix.com.au</w:t>
    </w:r>
    <w:r w:rsidRPr="00850595">
      <w:rPr>
        <w:rFonts w:asciiTheme="minorHAnsi" w:hAnsiTheme="minorHAnsi"/>
        <w:sz w:val="16"/>
        <w:szCs w:val="16"/>
      </w:rPr>
      <w:tab/>
      <w:t xml:space="preserve">Page </w:t>
    </w:r>
    <w:r w:rsidRPr="00850595">
      <w:rPr>
        <w:rFonts w:asciiTheme="minorHAnsi" w:hAnsiTheme="minorHAnsi"/>
        <w:sz w:val="16"/>
        <w:szCs w:val="16"/>
      </w:rPr>
      <w:fldChar w:fldCharType="begin"/>
    </w:r>
    <w:r w:rsidRPr="00850595">
      <w:rPr>
        <w:rFonts w:asciiTheme="minorHAnsi" w:hAnsiTheme="minorHAnsi"/>
        <w:sz w:val="16"/>
        <w:szCs w:val="16"/>
      </w:rPr>
      <w:instrText xml:space="preserve"> PAGE   \* MERGEFORMAT </w:instrText>
    </w:r>
    <w:r w:rsidRPr="00850595">
      <w:rPr>
        <w:rFonts w:asciiTheme="minorHAnsi" w:hAnsiTheme="minorHAnsi"/>
        <w:sz w:val="16"/>
        <w:szCs w:val="16"/>
      </w:rPr>
      <w:fldChar w:fldCharType="separate"/>
    </w:r>
    <w:r>
      <w:rPr>
        <w:rFonts w:asciiTheme="minorHAnsi" w:hAnsiTheme="minorHAnsi"/>
        <w:sz w:val="16"/>
        <w:szCs w:val="16"/>
      </w:rPr>
      <w:t>1</w:t>
    </w:r>
    <w:r w:rsidRPr="00850595">
      <w:rPr>
        <w:rFonts w:asciiTheme="minorHAnsi" w:hAnsiTheme="minorHAnsi"/>
        <w:sz w:val="16"/>
        <w:szCs w:val="16"/>
      </w:rPr>
      <w:fldChar w:fldCharType="end"/>
    </w:r>
    <w:r w:rsidRPr="00850595">
      <w:rPr>
        <w:rFonts w:asciiTheme="minorHAnsi" w:hAnsiTheme="minorHAnsi"/>
        <w:sz w:val="16"/>
        <w:szCs w:val="16"/>
      </w:rPr>
      <w:t xml:space="preserve"> of </w:t>
    </w:r>
    <w:r>
      <w:rPr>
        <w:rFonts w:asciiTheme="minorHAnsi" w:hAnsiTheme="minorHAnsi"/>
        <w:sz w:val="16"/>
        <w:szCs w:val="16"/>
      </w:rPr>
      <w:fldChar w:fldCharType="begin"/>
    </w:r>
    <w:r>
      <w:rPr>
        <w:rFonts w:asciiTheme="minorHAnsi" w:hAnsiTheme="minorHAnsi"/>
        <w:sz w:val="16"/>
        <w:szCs w:val="16"/>
      </w:rPr>
      <w:instrText xml:space="preserve"> = </w:instrText>
    </w:r>
    <w:r>
      <w:rPr>
        <w:rFonts w:asciiTheme="minorHAnsi" w:hAnsiTheme="minorHAnsi"/>
        <w:sz w:val="16"/>
        <w:szCs w:val="16"/>
      </w:rPr>
      <w:fldChar w:fldCharType="begin"/>
    </w:r>
    <w:r>
      <w:rPr>
        <w:rFonts w:asciiTheme="minorHAnsi" w:hAnsiTheme="minorHAnsi"/>
        <w:sz w:val="16"/>
        <w:szCs w:val="16"/>
      </w:rPr>
      <w:instrText xml:space="preserve"> NUMPAGES  </w:instrText>
    </w:r>
    <w:r>
      <w:rPr>
        <w:rFonts w:asciiTheme="minorHAnsi" w:hAnsiTheme="minorHAnsi"/>
        <w:sz w:val="16"/>
        <w:szCs w:val="16"/>
      </w:rPr>
      <w:fldChar w:fldCharType="separate"/>
    </w:r>
    <w:r w:rsidR="007D0560">
      <w:rPr>
        <w:rFonts w:asciiTheme="minorHAnsi" w:hAnsiTheme="minorHAnsi"/>
        <w:noProof/>
        <w:sz w:val="16"/>
        <w:szCs w:val="16"/>
      </w:rPr>
      <w:instrText>14</w:instrText>
    </w:r>
    <w:r>
      <w:rPr>
        <w:rFonts w:asciiTheme="minorHAnsi" w:hAnsiTheme="minorHAnsi"/>
        <w:sz w:val="16"/>
        <w:szCs w:val="16"/>
      </w:rPr>
      <w:fldChar w:fldCharType="end"/>
    </w:r>
    <w:r>
      <w:rPr>
        <w:rFonts w:asciiTheme="minorHAnsi" w:hAnsiTheme="minorHAnsi"/>
        <w:sz w:val="16"/>
        <w:szCs w:val="16"/>
      </w:rPr>
      <w:instrText xml:space="preserve"> -3 </w:instrText>
    </w:r>
    <w:r>
      <w:rPr>
        <w:rFonts w:asciiTheme="minorHAnsi" w:hAnsiTheme="minorHAnsi"/>
        <w:sz w:val="16"/>
        <w:szCs w:val="16"/>
      </w:rPr>
      <w:fldChar w:fldCharType="separate"/>
    </w:r>
    <w:r w:rsidR="007D0560">
      <w:rPr>
        <w:rFonts w:asciiTheme="minorHAnsi" w:hAnsiTheme="minorHAnsi"/>
        <w:noProof/>
        <w:sz w:val="16"/>
        <w:szCs w:val="16"/>
      </w:rPr>
      <w:t>11</w:t>
    </w:r>
    <w:r>
      <w:rPr>
        <w:rFonts w:asciiTheme="minorHAnsi" w:hAnsiTheme="minorHAnsi"/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28D3A7" w14:textId="77777777" w:rsidR="001F3D9F" w:rsidRDefault="001F3D9F">
      <w:r>
        <w:separator/>
      </w:r>
    </w:p>
  </w:footnote>
  <w:footnote w:type="continuationSeparator" w:id="0">
    <w:p w14:paraId="72933EF4" w14:textId="77777777" w:rsidR="001F3D9F" w:rsidRDefault="001F3D9F">
      <w:r>
        <w:continuationSeparator/>
      </w:r>
    </w:p>
  </w:footnote>
  <w:footnote w:type="continuationNotice" w:id="1">
    <w:p w14:paraId="40A8D3FB" w14:textId="77777777" w:rsidR="001F3D9F" w:rsidRDefault="001F3D9F">
      <w:pPr>
        <w:spacing w:after="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265E08" w14:textId="77777777" w:rsidR="005F6597" w:rsidRDefault="005F6597" w:rsidP="005F6597">
    <w:pPr>
      <w:pStyle w:val="Header"/>
      <w:jc w:val="right"/>
    </w:pPr>
    <w:r>
      <w:rPr>
        <w:noProof/>
      </w:rPr>
      <w:drawing>
        <wp:inline distT="0" distB="0" distL="0" distR="0" wp14:anchorId="2729D8EE" wp14:editId="0B73D87D">
          <wp:extent cx="732799" cy="277978"/>
          <wp:effectExtent l="0" t="0" r="0" b="8255"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NX_Logo_and_Tagline 300ppi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9624" cy="28815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3D90C4" w14:textId="17A461DE" w:rsidR="005F6597" w:rsidRDefault="00B10739" w:rsidP="00B10739">
    <w:pPr>
      <w:pStyle w:val="Header"/>
      <w:tabs>
        <w:tab w:val="right" w:pos="9050"/>
      </w:tabs>
    </w:pPr>
    <w:r>
      <w:rPr>
        <w:noProof/>
      </w:rPr>
      <w:drawing>
        <wp:inline distT="0" distB="0" distL="0" distR="0" wp14:anchorId="184B3653" wp14:editId="186FDC3B">
          <wp:extent cx="552450" cy="476488"/>
          <wp:effectExtent l="0" t="0" r="0" b="0"/>
          <wp:docPr id="14" name="Picture 14" descr="A picture containing logo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Picture 14" descr="A picture containing logo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60417" cy="48335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ab/>
    </w:r>
    <w:r>
      <w:tab/>
    </w:r>
    <w:r w:rsidR="005F6597">
      <w:rPr>
        <w:noProof/>
      </w:rPr>
      <w:drawing>
        <wp:inline distT="0" distB="0" distL="0" distR="0" wp14:anchorId="7644E576" wp14:editId="599863BA">
          <wp:extent cx="732799" cy="277978"/>
          <wp:effectExtent l="0" t="0" r="0" b="8255"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NX_Logo_and_Tagline 300ppi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9624" cy="28815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4AAA3C" w14:textId="3AE8763C" w:rsidR="005541F0" w:rsidRPr="00A202A7" w:rsidRDefault="0000406D" w:rsidP="0000406D">
    <w:pPr>
      <w:pBdr>
        <w:bottom w:val="single" w:sz="4" w:space="1" w:color="000000" w:themeColor="text1"/>
      </w:pBdr>
      <w:tabs>
        <w:tab w:val="right" w:pos="8931"/>
      </w:tabs>
      <w:spacing w:before="120" w:after="120"/>
      <w:jc w:val="right"/>
    </w:pPr>
    <w:r>
      <w:rPr>
        <w:b/>
        <w:noProof/>
        <w:color w:val="000000" w:themeColor="text1"/>
        <w:sz w:val="24"/>
      </w:rPr>
      <w:drawing>
        <wp:inline distT="0" distB="0" distL="0" distR="0" wp14:anchorId="13869042" wp14:editId="2C59020E">
          <wp:extent cx="790629" cy="299924"/>
          <wp:effectExtent l="0" t="0" r="0" b="5080"/>
          <wp:docPr id="18" name="Picture 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PNX_Logo_and_Tagline 300ppi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22334" cy="31195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5541F0">
      <w:rPr>
        <w:b/>
        <w:color w:val="000000" w:themeColor="text1"/>
        <w:sz w:val="24"/>
      </w:rPr>
      <w:tab/>
    </w:r>
    <w:r w:rsidR="00B10739">
      <w:rPr>
        <w:noProof/>
      </w:rPr>
      <w:drawing>
        <wp:inline distT="0" distB="0" distL="0" distR="0" wp14:anchorId="030CBABC" wp14:editId="1A647718">
          <wp:extent cx="552450" cy="476488"/>
          <wp:effectExtent l="0" t="0" r="0" b="0"/>
          <wp:docPr id="15" name="Picture 15" descr="A picture containing logo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" name="Picture 15" descr="A picture containing logo&#10;&#10;Description automatically generated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60417" cy="48335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F"/>
    <w:multiLevelType w:val="singleLevel"/>
    <w:tmpl w:val="4B00B042"/>
    <w:lvl w:ilvl="0">
      <w:start w:val="1"/>
      <w:numFmt w:val="decimal"/>
      <w:pStyle w:val="ListNumb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1" w15:restartNumberingAfterBreak="0">
    <w:nsid w:val="FFFFFF89"/>
    <w:multiLevelType w:val="singleLevel"/>
    <w:tmpl w:val="308E35B8"/>
    <w:lvl w:ilvl="0">
      <w:start w:val="1"/>
      <w:numFmt w:val="bullet"/>
      <w:pStyle w:val="ListBullet"/>
      <w:lvlText w:val=""/>
      <w:lvlJc w:val="left"/>
      <w:pPr>
        <w:tabs>
          <w:tab w:val="num" w:pos="357"/>
        </w:tabs>
        <w:ind w:left="360" w:hanging="360"/>
      </w:pPr>
      <w:rPr>
        <w:rFonts w:ascii="Wingdings" w:hAnsi="Wingdings" w:hint="default"/>
      </w:rPr>
    </w:lvl>
  </w:abstractNum>
  <w:abstractNum w:abstractNumId="2" w15:restartNumberingAfterBreak="0">
    <w:nsid w:val="041728B5"/>
    <w:multiLevelType w:val="multilevel"/>
    <w:tmpl w:val="F21CAB52"/>
    <w:lvl w:ilvl="0">
      <w:start w:val="1"/>
      <w:numFmt w:val="decimal"/>
      <w:pStyle w:val="PNXHeadingN1"/>
      <w:lvlText w:val="%1"/>
      <w:lvlJc w:val="left"/>
      <w:pPr>
        <w:ind w:left="999" w:hanging="432"/>
      </w:pPr>
    </w:lvl>
    <w:lvl w:ilvl="1">
      <w:start w:val="1"/>
      <w:numFmt w:val="decimal"/>
      <w:pStyle w:val="PNXHeadingN2"/>
      <w:lvlText w:val="%1.%2"/>
      <w:lvlJc w:val="left"/>
      <w:pPr>
        <w:ind w:left="1143" w:hanging="576"/>
      </w:pPr>
    </w:lvl>
    <w:lvl w:ilvl="2">
      <w:start w:val="1"/>
      <w:numFmt w:val="decimal"/>
      <w:pStyle w:val="PNXHeadingN3"/>
      <w:lvlText w:val="%1.%2.%3"/>
      <w:lvlJc w:val="left"/>
      <w:pPr>
        <w:ind w:left="1287" w:hanging="720"/>
      </w:pPr>
    </w:lvl>
    <w:lvl w:ilvl="3">
      <w:start w:val="1"/>
      <w:numFmt w:val="decimal"/>
      <w:pStyle w:val="PNXHeadingN4"/>
      <w:lvlText w:val="%1.%2.%3.%4"/>
      <w:lvlJc w:val="left"/>
      <w:pPr>
        <w:ind w:left="1431" w:hanging="864"/>
      </w:pPr>
    </w:lvl>
    <w:lvl w:ilvl="4">
      <w:start w:val="1"/>
      <w:numFmt w:val="decimal"/>
      <w:lvlText w:val="%1.%2.%3.%4.%5"/>
      <w:lvlJc w:val="left"/>
      <w:pPr>
        <w:ind w:left="1575" w:hanging="1008"/>
      </w:pPr>
    </w:lvl>
    <w:lvl w:ilvl="5">
      <w:start w:val="1"/>
      <w:numFmt w:val="decimal"/>
      <w:lvlText w:val="%1.%2.%3.%4.%5.%6"/>
      <w:lvlJc w:val="left"/>
      <w:pPr>
        <w:ind w:left="1719" w:hanging="1152"/>
      </w:pPr>
    </w:lvl>
    <w:lvl w:ilvl="6">
      <w:start w:val="1"/>
      <w:numFmt w:val="decimal"/>
      <w:lvlText w:val="%1.%2.%3.%4.%5.%6.%7"/>
      <w:lvlJc w:val="left"/>
      <w:pPr>
        <w:ind w:left="1863" w:hanging="1296"/>
      </w:pPr>
    </w:lvl>
    <w:lvl w:ilvl="7">
      <w:start w:val="1"/>
      <w:numFmt w:val="decimal"/>
      <w:lvlText w:val="%1.%2.%3.%4.%5.%6.%7.%8"/>
      <w:lvlJc w:val="left"/>
      <w:pPr>
        <w:ind w:left="2007" w:hanging="1440"/>
      </w:pPr>
    </w:lvl>
    <w:lvl w:ilvl="8">
      <w:start w:val="1"/>
      <w:numFmt w:val="decimal"/>
      <w:lvlText w:val="%1.%2.%3.%4.%5.%6.%7.%8.%9"/>
      <w:lvlJc w:val="left"/>
      <w:pPr>
        <w:ind w:left="2151" w:hanging="1584"/>
      </w:pPr>
    </w:lvl>
  </w:abstractNum>
  <w:abstractNum w:abstractNumId="3" w15:restartNumberingAfterBreak="0">
    <w:nsid w:val="068678F2"/>
    <w:multiLevelType w:val="hybridMultilevel"/>
    <w:tmpl w:val="AEA8E816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8AD05F8"/>
    <w:multiLevelType w:val="hybridMultilevel"/>
    <w:tmpl w:val="4CFE428C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CBF2FEF"/>
    <w:multiLevelType w:val="multilevel"/>
    <w:tmpl w:val="15141950"/>
    <w:lvl w:ilvl="0">
      <w:start w:val="1"/>
      <w:numFmt w:val="decimal"/>
      <w:pStyle w:val="Num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pStyle w:val="Num2"/>
      <w:lvlText w:val="(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pStyle w:val="Num3"/>
      <w:lvlText w:val="(%3)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 w15:restartNumberingAfterBreak="0">
    <w:nsid w:val="13920888"/>
    <w:multiLevelType w:val="hybridMultilevel"/>
    <w:tmpl w:val="C5780640"/>
    <w:lvl w:ilvl="0" w:tplc="2F4E370C">
      <w:start w:val="1"/>
      <w:numFmt w:val="bullet"/>
      <w:pStyle w:val="Bullet"/>
      <w:lvlText w:val=""/>
      <w:lvlJc w:val="left"/>
      <w:pPr>
        <w:tabs>
          <w:tab w:val="num" w:pos="360"/>
        </w:tabs>
        <w:ind w:left="357" w:hanging="357"/>
      </w:pPr>
      <w:rPr>
        <w:rFonts w:ascii="Symbol" w:hAnsi="Symbol" w:hint="default"/>
        <w:b w:val="0"/>
        <w:i w:val="0"/>
        <w:sz w:val="22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6240A5C"/>
    <w:multiLevelType w:val="multilevel"/>
    <w:tmpl w:val="3BB0270A"/>
    <w:lvl w:ilvl="0">
      <w:start w:val="1"/>
      <w:numFmt w:val="decimal"/>
      <w:pStyle w:val="PNXNumberedlist1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 w15:restartNumberingAfterBreak="0">
    <w:nsid w:val="19410771"/>
    <w:multiLevelType w:val="hybridMultilevel"/>
    <w:tmpl w:val="012C69E2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727302"/>
    <w:multiLevelType w:val="multilevel"/>
    <w:tmpl w:val="863AE840"/>
    <w:lvl w:ilvl="0">
      <w:numFmt w:val="none"/>
      <w:lvlText w:val=""/>
      <w:lvlJc w:val="left"/>
      <w:pPr>
        <w:tabs>
          <w:tab w:val="num" w:pos="360"/>
        </w:tabs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EF8572D"/>
    <w:multiLevelType w:val="multilevel"/>
    <w:tmpl w:val="BF8033EC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907" w:hanging="476"/>
      </w:pPr>
      <w:rPr>
        <w:rFonts w:hint="default"/>
      </w:rPr>
    </w:lvl>
    <w:lvl w:ilvl="2">
      <w:start w:val="1"/>
      <w:numFmt w:val="decimal"/>
      <w:pStyle w:val="ListNumber3"/>
      <w:lvlText w:val="%1.%2.%3"/>
      <w:lvlJc w:val="left"/>
      <w:pPr>
        <w:tabs>
          <w:tab w:val="num" w:pos="720"/>
        </w:tabs>
        <w:ind w:left="720" w:firstLine="1038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1" w15:restartNumberingAfterBreak="0">
    <w:nsid w:val="242A126D"/>
    <w:multiLevelType w:val="multilevel"/>
    <w:tmpl w:val="199A877E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ascii="Arial" w:eastAsia="Times New Roman" w:hAnsi="Arial" w:cs="Times New Roman"/>
      </w:rPr>
    </w:lvl>
    <w:lvl w:ilvl="1">
      <w:start w:val="1"/>
      <w:numFmt w:val="decimal"/>
      <w:pStyle w:val="Heading2"/>
      <w:lvlText w:val="%1.%2"/>
      <w:lvlJc w:val="left"/>
      <w:pPr>
        <w:ind w:left="6105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2" w15:restartNumberingAfterBreak="0">
    <w:nsid w:val="272B4F8A"/>
    <w:multiLevelType w:val="hybridMultilevel"/>
    <w:tmpl w:val="3D74E5DA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82C684B"/>
    <w:multiLevelType w:val="hybridMultilevel"/>
    <w:tmpl w:val="D92C24DA"/>
    <w:lvl w:ilvl="0" w:tplc="00A295F4">
      <w:start w:val="1"/>
      <w:numFmt w:val="bullet"/>
      <w:pStyle w:val="PNXBullet4"/>
      <w:lvlText w:val="­"/>
      <w:lvlJc w:val="left"/>
      <w:pPr>
        <w:ind w:left="720" w:hanging="360"/>
      </w:pPr>
      <w:rPr>
        <w:rFonts w:ascii="Courier New" w:hAnsi="Courier New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8BE0C97"/>
    <w:multiLevelType w:val="multilevel"/>
    <w:tmpl w:val="2EF2569C"/>
    <w:lvl w:ilvl="0">
      <w:numFmt w:val="none"/>
      <w:lvlText w:val=""/>
      <w:lvlJc w:val="left"/>
      <w:pPr>
        <w:tabs>
          <w:tab w:val="num" w:pos="360"/>
        </w:tabs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EC32BDE"/>
    <w:multiLevelType w:val="multilevel"/>
    <w:tmpl w:val="E008478C"/>
    <w:lvl w:ilvl="0">
      <w:start w:val="1"/>
      <w:numFmt w:val="bullet"/>
      <w:pStyle w:val="BulletLef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138739C"/>
    <w:multiLevelType w:val="hybridMultilevel"/>
    <w:tmpl w:val="6B226A1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2337E74"/>
    <w:multiLevelType w:val="hybridMultilevel"/>
    <w:tmpl w:val="C62C038A"/>
    <w:lvl w:ilvl="0" w:tplc="2EE6A694">
      <w:start w:val="1"/>
      <w:numFmt w:val="bullet"/>
      <w:pStyle w:val="PNXTablebullet2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98B4C30"/>
    <w:multiLevelType w:val="hybridMultilevel"/>
    <w:tmpl w:val="E0104470"/>
    <w:lvl w:ilvl="0" w:tplc="FA5C5E90">
      <w:start w:val="1"/>
      <w:numFmt w:val="bullet"/>
      <w:pStyle w:val="Standard-BulletPoin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D4548D2"/>
    <w:multiLevelType w:val="hybridMultilevel"/>
    <w:tmpl w:val="F0FEE6D0"/>
    <w:lvl w:ilvl="0" w:tplc="56D0E432">
      <w:start w:val="1"/>
      <w:numFmt w:val="lowerLetter"/>
      <w:pStyle w:val="PNXNumberedlist2"/>
      <w:lvlText w:val="%1."/>
      <w:lvlJc w:val="left"/>
      <w:pPr>
        <w:ind w:left="947" w:hanging="360"/>
      </w:pPr>
    </w:lvl>
    <w:lvl w:ilvl="1" w:tplc="0C090019" w:tentative="1">
      <w:start w:val="1"/>
      <w:numFmt w:val="lowerLetter"/>
      <w:lvlText w:val="%2."/>
      <w:lvlJc w:val="left"/>
      <w:pPr>
        <w:ind w:left="1667" w:hanging="360"/>
      </w:pPr>
    </w:lvl>
    <w:lvl w:ilvl="2" w:tplc="0C09001B" w:tentative="1">
      <w:start w:val="1"/>
      <w:numFmt w:val="lowerRoman"/>
      <w:lvlText w:val="%3."/>
      <w:lvlJc w:val="right"/>
      <w:pPr>
        <w:ind w:left="2387" w:hanging="180"/>
      </w:pPr>
    </w:lvl>
    <w:lvl w:ilvl="3" w:tplc="0C09000F" w:tentative="1">
      <w:start w:val="1"/>
      <w:numFmt w:val="decimal"/>
      <w:lvlText w:val="%4."/>
      <w:lvlJc w:val="left"/>
      <w:pPr>
        <w:ind w:left="3107" w:hanging="360"/>
      </w:pPr>
    </w:lvl>
    <w:lvl w:ilvl="4" w:tplc="0C090019" w:tentative="1">
      <w:start w:val="1"/>
      <w:numFmt w:val="lowerLetter"/>
      <w:lvlText w:val="%5."/>
      <w:lvlJc w:val="left"/>
      <w:pPr>
        <w:ind w:left="3827" w:hanging="360"/>
      </w:pPr>
    </w:lvl>
    <w:lvl w:ilvl="5" w:tplc="0C09001B" w:tentative="1">
      <w:start w:val="1"/>
      <w:numFmt w:val="lowerRoman"/>
      <w:lvlText w:val="%6."/>
      <w:lvlJc w:val="right"/>
      <w:pPr>
        <w:ind w:left="4547" w:hanging="180"/>
      </w:pPr>
    </w:lvl>
    <w:lvl w:ilvl="6" w:tplc="0C09000F" w:tentative="1">
      <w:start w:val="1"/>
      <w:numFmt w:val="decimal"/>
      <w:lvlText w:val="%7."/>
      <w:lvlJc w:val="left"/>
      <w:pPr>
        <w:ind w:left="5267" w:hanging="360"/>
      </w:pPr>
    </w:lvl>
    <w:lvl w:ilvl="7" w:tplc="0C090019" w:tentative="1">
      <w:start w:val="1"/>
      <w:numFmt w:val="lowerLetter"/>
      <w:lvlText w:val="%8."/>
      <w:lvlJc w:val="left"/>
      <w:pPr>
        <w:ind w:left="5987" w:hanging="360"/>
      </w:pPr>
    </w:lvl>
    <w:lvl w:ilvl="8" w:tplc="0C09001B" w:tentative="1">
      <w:start w:val="1"/>
      <w:numFmt w:val="lowerRoman"/>
      <w:lvlText w:val="%9."/>
      <w:lvlJc w:val="right"/>
      <w:pPr>
        <w:ind w:left="6707" w:hanging="180"/>
      </w:pPr>
    </w:lvl>
  </w:abstractNum>
  <w:abstractNum w:abstractNumId="20" w15:restartNumberingAfterBreak="0">
    <w:nsid w:val="4023409A"/>
    <w:multiLevelType w:val="hybridMultilevel"/>
    <w:tmpl w:val="3BE67540"/>
    <w:lvl w:ilvl="0" w:tplc="A198EECA">
      <w:start w:val="1"/>
      <w:numFmt w:val="bullet"/>
      <w:pStyle w:val="PNXBullet5"/>
      <w:lvlText w:val="▫"/>
      <w:lvlJc w:val="left"/>
      <w:pPr>
        <w:ind w:left="2591" w:hanging="360"/>
      </w:pPr>
      <w:rPr>
        <w:rFonts w:ascii="Calibri" w:hAnsi="Calibri" w:hint="default"/>
      </w:rPr>
    </w:lvl>
    <w:lvl w:ilvl="1" w:tplc="0C090003" w:tentative="1">
      <w:start w:val="1"/>
      <w:numFmt w:val="bullet"/>
      <w:lvlText w:val="o"/>
      <w:lvlJc w:val="left"/>
      <w:pPr>
        <w:ind w:left="3311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4031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4751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5471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6191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6911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7631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8351" w:hanging="360"/>
      </w:pPr>
      <w:rPr>
        <w:rFonts w:ascii="Wingdings" w:hAnsi="Wingdings" w:hint="default"/>
      </w:rPr>
    </w:lvl>
  </w:abstractNum>
  <w:abstractNum w:abstractNumId="21" w15:restartNumberingAfterBreak="0">
    <w:nsid w:val="41CE37BC"/>
    <w:multiLevelType w:val="hybridMultilevel"/>
    <w:tmpl w:val="F85454C6"/>
    <w:lvl w:ilvl="0" w:tplc="BA04A19E">
      <w:start w:val="1"/>
      <w:numFmt w:val="decimal"/>
      <w:pStyle w:val="Standard-Numberedparagraph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2086FDF"/>
    <w:multiLevelType w:val="hybridMultilevel"/>
    <w:tmpl w:val="4CFE428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D712ACA"/>
    <w:multiLevelType w:val="hybridMultilevel"/>
    <w:tmpl w:val="3124A9C8"/>
    <w:lvl w:ilvl="0" w:tplc="F594F324">
      <w:start w:val="1"/>
      <w:numFmt w:val="bullet"/>
      <w:pStyle w:val="PNXTablebullet1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EAA13FC"/>
    <w:multiLevelType w:val="multilevel"/>
    <w:tmpl w:val="8438E68E"/>
    <w:lvl w:ilvl="0">
      <w:start w:val="1"/>
      <w:numFmt w:val="decimal"/>
      <w:lvlText w:val="%1"/>
      <w:lvlJc w:val="left"/>
      <w:pPr>
        <w:ind w:left="999" w:hanging="432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456321C"/>
    <w:multiLevelType w:val="hybridMultilevel"/>
    <w:tmpl w:val="80189A7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69153CA"/>
    <w:multiLevelType w:val="hybridMultilevel"/>
    <w:tmpl w:val="31504B6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B680B04"/>
    <w:multiLevelType w:val="multilevel"/>
    <w:tmpl w:val="590A647E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CD1113C"/>
    <w:multiLevelType w:val="hybridMultilevel"/>
    <w:tmpl w:val="53262FF4"/>
    <w:lvl w:ilvl="0" w:tplc="1E701360">
      <w:start w:val="1"/>
      <w:numFmt w:val="lowerRoman"/>
      <w:pStyle w:val="PNXNumberedlist3"/>
      <w:lvlText w:val="%1."/>
      <w:lvlJc w:val="righ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E1C3121"/>
    <w:multiLevelType w:val="hybridMultilevel"/>
    <w:tmpl w:val="D7C8BBBE"/>
    <w:lvl w:ilvl="0" w:tplc="E544250C">
      <w:start w:val="1"/>
      <w:numFmt w:val="bullet"/>
      <w:lvlRestart w:val="0"/>
      <w:pStyle w:val="General1"/>
      <w:lvlText w:val=""/>
      <w:lvlJc w:val="left"/>
      <w:pPr>
        <w:tabs>
          <w:tab w:val="num" w:pos="927"/>
        </w:tabs>
        <w:ind w:left="927" w:hanging="567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61EB34F9"/>
    <w:multiLevelType w:val="hybridMultilevel"/>
    <w:tmpl w:val="24728D38"/>
    <w:lvl w:ilvl="0" w:tplc="0A80142A">
      <w:start w:val="1"/>
      <w:numFmt w:val="bullet"/>
      <w:pStyle w:val="PNXBullet1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7FF7B52"/>
    <w:multiLevelType w:val="hybridMultilevel"/>
    <w:tmpl w:val="70F293FA"/>
    <w:lvl w:ilvl="0" w:tplc="4392C3C8">
      <w:start w:val="1"/>
      <w:numFmt w:val="bullet"/>
      <w:pStyle w:val="PNXBullet2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BEA4C33"/>
    <w:multiLevelType w:val="hybridMultilevel"/>
    <w:tmpl w:val="27C2965C"/>
    <w:lvl w:ilvl="0" w:tplc="B40A66DA">
      <w:start w:val="1"/>
      <w:numFmt w:val="bullet"/>
      <w:pStyle w:val="PNXBullet3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C024CEA"/>
    <w:multiLevelType w:val="hybridMultilevel"/>
    <w:tmpl w:val="8224103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C2A5F7B"/>
    <w:multiLevelType w:val="hybridMultilevel"/>
    <w:tmpl w:val="80DCF4D0"/>
    <w:lvl w:ilvl="0" w:tplc="6CBCD23A">
      <w:start w:val="1"/>
      <w:numFmt w:val="bullet"/>
      <w:pStyle w:val="PNXTablebullet3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2581550"/>
    <w:multiLevelType w:val="multilevel"/>
    <w:tmpl w:val="25EE6A6A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5366F11"/>
    <w:multiLevelType w:val="hybridMultilevel"/>
    <w:tmpl w:val="4CFE428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69E5D37"/>
    <w:multiLevelType w:val="hybridMultilevel"/>
    <w:tmpl w:val="76809262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F5C5034"/>
    <w:multiLevelType w:val="hybridMultilevel"/>
    <w:tmpl w:val="7B003490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64496556">
    <w:abstractNumId w:val="27"/>
  </w:num>
  <w:num w:numId="2" w16cid:durableId="1178887283">
    <w:abstractNumId w:val="9"/>
  </w:num>
  <w:num w:numId="3" w16cid:durableId="362676519">
    <w:abstractNumId w:val="14"/>
  </w:num>
  <w:num w:numId="4" w16cid:durableId="1191532088">
    <w:abstractNumId w:val="35"/>
  </w:num>
  <w:num w:numId="5" w16cid:durableId="460854012">
    <w:abstractNumId w:val="24"/>
  </w:num>
  <w:num w:numId="6" w16cid:durableId="2110812620">
    <w:abstractNumId w:val="29"/>
  </w:num>
  <w:num w:numId="7" w16cid:durableId="214001872">
    <w:abstractNumId w:val="1"/>
  </w:num>
  <w:num w:numId="8" w16cid:durableId="1006516290">
    <w:abstractNumId w:val="10"/>
  </w:num>
  <w:num w:numId="9" w16cid:durableId="1765303788">
    <w:abstractNumId w:val="0"/>
  </w:num>
  <w:num w:numId="10" w16cid:durableId="906376049">
    <w:abstractNumId w:val="5"/>
  </w:num>
  <w:num w:numId="11" w16cid:durableId="1284769377">
    <w:abstractNumId w:val="11"/>
  </w:num>
  <w:num w:numId="12" w16cid:durableId="1768379365">
    <w:abstractNumId w:val="6"/>
  </w:num>
  <w:num w:numId="13" w16cid:durableId="137653203">
    <w:abstractNumId w:val="15"/>
  </w:num>
  <w:num w:numId="14" w16cid:durableId="753940629">
    <w:abstractNumId w:val="18"/>
  </w:num>
  <w:num w:numId="15" w16cid:durableId="27612416">
    <w:abstractNumId w:val="21"/>
  </w:num>
  <w:num w:numId="16" w16cid:durableId="1210606977">
    <w:abstractNumId w:val="30"/>
  </w:num>
  <w:num w:numId="17" w16cid:durableId="1467745728">
    <w:abstractNumId w:val="31"/>
  </w:num>
  <w:num w:numId="18" w16cid:durableId="252592958">
    <w:abstractNumId w:val="32"/>
  </w:num>
  <w:num w:numId="19" w16cid:durableId="1838691391">
    <w:abstractNumId w:val="13"/>
  </w:num>
  <w:num w:numId="20" w16cid:durableId="91126184">
    <w:abstractNumId w:val="23"/>
  </w:num>
  <w:num w:numId="21" w16cid:durableId="1473446504">
    <w:abstractNumId w:val="17"/>
  </w:num>
  <w:num w:numId="22" w16cid:durableId="1981380374">
    <w:abstractNumId w:val="34"/>
  </w:num>
  <w:num w:numId="23" w16cid:durableId="404692059">
    <w:abstractNumId w:val="2"/>
  </w:num>
  <w:num w:numId="24" w16cid:durableId="163710489">
    <w:abstractNumId w:val="20"/>
  </w:num>
  <w:num w:numId="25" w16cid:durableId="1261528398">
    <w:abstractNumId w:val="7"/>
  </w:num>
  <w:num w:numId="26" w16cid:durableId="1981761717">
    <w:abstractNumId w:val="19"/>
  </w:num>
  <w:num w:numId="27" w16cid:durableId="1528366836">
    <w:abstractNumId w:val="28"/>
  </w:num>
  <w:num w:numId="28" w16cid:durableId="1040401630">
    <w:abstractNumId w:val="37"/>
  </w:num>
  <w:num w:numId="29" w16cid:durableId="770735641">
    <w:abstractNumId w:val="38"/>
  </w:num>
  <w:num w:numId="30" w16cid:durableId="1506818512">
    <w:abstractNumId w:val="25"/>
  </w:num>
  <w:num w:numId="31" w16cid:durableId="703553189">
    <w:abstractNumId w:val="8"/>
  </w:num>
  <w:num w:numId="32" w16cid:durableId="730614222">
    <w:abstractNumId w:val="16"/>
  </w:num>
  <w:num w:numId="33" w16cid:durableId="1429043303">
    <w:abstractNumId w:val="26"/>
  </w:num>
  <w:num w:numId="34" w16cid:durableId="6520323">
    <w:abstractNumId w:val="3"/>
  </w:num>
  <w:num w:numId="35" w16cid:durableId="44717151">
    <w:abstractNumId w:val="33"/>
  </w:num>
  <w:num w:numId="36" w16cid:durableId="1012151219">
    <w:abstractNumId w:val="4"/>
  </w:num>
  <w:num w:numId="37" w16cid:durableId="225189037">
    <w:abstractNumId w:val="22"/>
  </w:num>
  <w:num w:numId="38" w16cid:durableId="870991744">
    <w:abstractNumId w:val="36"/>
  </w:num>
  <w:num w:numId="39" w16cid:durableId="1064334271">
    <w:abstractNumId w:val="12"/>
  </w:num>
  <w:numIdMacAtCleanup w:val="32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Jatinder Singh - Pernix">
    <w15:presenceInfo w15:providerId="AD" w15:userId="S::jatinders@pernix.com.au::a816a577-804f-4cae-a725-150e4104054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stylePaneFormatFilter w:val="B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1"/>
  <w:doNotTrackFormatting/>
  <w:defaultTabStop w:val="567"/>
  <w:noPunctuationKerning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3797"/>
    <w:rsid w:val="00002A7A"/>
    <w:rsid w:val="0000406D"/>
    <w:rsid w:val="00004551"/>
    <w:rsid w:val="00004C2D"/>
    <w:rsid w:val="00004D36"/>
    <w:rsid w:val="00004F3F"/>
    <w:rsid w:val="00006900"/>
    <w:rsid w:val="00006FE8"/>
    <w:rsid w:val="00011232"/>
    <w:rsid w:val="0001151D"/>
    <w:rsid w:val="00012A3F"/>
    <w:rsid w:val="000140A9"/>
    <w:rsid w:val="00014116"/>
    <w:rsid w:val="00016B70"/>
    <w:rsid w:val="000176A0"/>
    <w:rsid w:val="000177E6"/>
    <w:rsid w:val="000218A4"/>
    <w:rsid w:val="00022F37"/>
    <w:rsid w:val="0002372E"/>
    <w:rsid w:val="00023BE2"/>
    <w:rsid w:val="0002426C"/>
    <w:rsid w:val="00025675"/>
    <w:rsid w:val="00025DEE"/>
    <w:rsid w:val="00026D33"/>
    <w:rsid w:val="00031B41"/>
    <w:rsid w:val="00032E85"/>
    <w:rsid w:val="00033705"/>
    <w:rsid w:val="00036875"/>
    <w:rsid w:val="00037C8B"/>
    <w:rsid w:val="00041170"/>
    <w:rsid w:val="0004129A"/>
    <w:rsid w:val="000422BF"/>
    <w:rsid w:val="00042723"/>
    <w:rsid w:val="00042D40"/>
    <w:rsid w:val="00047A40"/>
    <w:rsid w:val="000505E8"/>
    <w:rsid w:val="0005077F"/>
    <w:rsid w:val="00051148"/>
    <w:rsid w:val="0005228F"/>
    <w:rsid w:val="00052757"/>
    <w:rsid w:val="00053624"/>
    <w:rsid w:val="0005566E"/>
    <w:rsid w:val="00062466"/>
    <w:rsid w:val="00062B15"/>
    <w:rsid w:val="0006333D"/>
    <w:rsid w:val="00064242"/>
    <w:rsid w:val="0006437C"/>
    <w:rsid w:val="0006447F"/>
    <w:rsid w:val="00064BA8"/>
    <w:rsid w:val="00064EA8"/>
    <w:rsid w:val="00066E0D"/>
    <w:rsid w:val="00066F23"/>
    <w:rsid w:val="00070B1A"/>
    <w:rsid w:val="00070E12"/>
    <w:rsid w:val="000717A6"/>
    <w:rsid w:val="00071A05"/>
    <w:rsid w:val="00072629"/>
    <w:rsid w:val="00072ED1"/>
    <w:rsid w:val="000735C9"/>
    <w:rsid w:val="00074BF2"/>
    <w:rsid w:val="00075FD0"/>
    <w:rsid w:val="0007783A"/>
    <w:rsid w:val="00077D28"/>
    <w:rsid w:val="00082E6C"/>
    <w:rsid w:val="00085AEA"/>
    <w:rsid w:val="00092E7D"/>
    <w:rsid w:val="00092F61"/>
    <w:rsid w:val="00096182"/>
    <w:rsid w:val="0009717A"/>
    <w:rsid w:val="000A38D7"/>
    <w:rsid w:val="000A3AF3"/>
    <w:rsid w:val="000A3DDE"/>
    <w:rsid w:val="000A558E"/>
    <w:rsid w:val="000B0787"/>
    <w:rsid w:val="000B5D1C"/>
    <w:rsid w:val="000B6FA7"/>
    <w:rsid w:val="000B76CA"/>
    <w:rsid w:val="000C0B1F"/>
    <w:rsid w:val="000C1F56"/>
    <w:rsid w:val="000C2552"/>
    <w:rsid w:val="000C441E"/>
    <w:rsid w:val="000C47B9"/>
    <w:rsid w:val="000C4A45"/>
    <w:rsid w:val="000C5570"/>
    <w:rsid w:val="000C5CBC"/>
    <w:rsid w:val="000C630C"/>
    <w:rsid w:val="000D0BA6"/>
    <w:rsid w:val="000D1789"/>
    <w:rsid w:val="000D1961"/>
    <w:rsid w:val="000D33FE"/>
    <w:rsid w:val="000D3E54"/>
    <w:rsid w:val="000D50A5"/>
    <w:rsid w:val="000D5DC8"/>
    <w:rsid w:val="000E00CB"/>
    <w:rsid w:val="000E03B0"/>
    <w:rsid w:val="000E2AAA"/>
    <w:rsid w:val="000E3025"/>
    <w:rsid w:val="000E7714"/>
    <w:rsid w:val="000F0C8C"/>
    <w:rsid w:val="000F221C"/>
    <w:rsid w:val="000F2418"/>
    <w:rsid w:val="000F356B"/>
    <w:rsid w:val="000F5435"/>
    <w:rsid w:val="000F5539"/>
    <w:rsid w:val="000F6C1B"/>
    <w:rsid w:val="000F7FAD"/>
    <w:rsid w:val="00102A61"/>
    <w:rsid w:val="001033AE"/>
    <w:rsid w:val="00104496"/>
    <w:rsid w:val="0010520E"/>
    <w:rsid w:val="00106DAA"/>
    <w:rsid w:val="0010736D"/>
    <w:rsid w:val="00110F53"/>
    <w:rsid w:val="00111F7F"/>
    <w:rsid w:val="00112404"/>
    <w:rsid w:val="001126A1"/>
    <w:rsid w:val="001157B9"/>
    <w:rsid w:val="001170E5"/>
    <w:rsid w:val="001207F6"/>
    <w:rsid w:val="00121CCA"/>
    <w:rsid w:val="001228D6"/>
    <w:rsid w:val="00124E7A"/>
    <w:rsid w:val="001252DC"/>
    <w:rsid w:val="00125540"/>
    <w:rsid w:val="00127850"/>
    <w:rsid w:val="001308B5"/>
    <w:rsid w:val="001318F0"/>
    <w:rsid w:val="001322F6"/>
    <w:rsid w:val="00134324"/>
    <w:rsid w:val="00134EDC"/>
    <w:rsid w:val="001354D2"/>
    <w:rsid w:val="00135B52"/>
    <w:rsid w:val="00140E0F"/>
    <w:rsid w:val="00142469"/>
    <w:rsid w:val="00145E4C"/>
    <w:rsid w:val="00146BC2"/>
    <w:rsid w:val="00146E18"/>
    <w:rsid w:val="001470B3"/>
    <w:rsid w:val="00147BDB"/>
    <w:rsid w:val="001502E6"/>
    <w:rsid w:val="00150384"/>
    <w:rsid w:val="00151926"/>
    <w:rsid w:val="00153356"/>
    <w:rsid w:val="0015345F"/>
    <w:rsid w:val="00153865"/>
    <w:rsid w:val="00154394"/>
    <w:rsid w:val="0015566A"/>
    <w:rsid w:val="00155E81"/>
    <w:rsid w:val="00156E79"/>
    <w:rsid w:val="00157C75"/>
    <w:rsid w:val="00160553"/>
    <w:rsid w:val="001614A5"/>
    <w:rsid w:val="001614A7"/>
    <w:rsid w:val="00163559"/>
    <w:rsid w:val="0016381B"/>
    <w:rsid w:val="0016411C"/>
    <w:rsid w:val="001668FD"/>
    <w:rsid w:val="00167517"/>
    <w:rsid w:val="0017007E"/>
    <w:rsid w:val="00170BDE"/>
    <w:rsid w:val="00171480"/>
    <w:rsid w:val="0017416E"/>
    <w:rsid w:val="001741B6"/>
    <w:rsid w:val="00174ED8"/>
    <w:rsid w:val="001755CE"/>
    <w:rsid w:val="001801B8"/>
    <w:rsid w:val="001866CD"/>
    <w:rsid w:val="00191A3C"/>
    <w:rsid w:val="001926A1"/>
    <w:rsid w:val="00192D8A"/>
    <w:rsid w:val="0019337A"/>
    <w:rsid w:val="00194643"/>
    <w:rsid w:val="001963C2"/>
    <w:rsid w:val="001A019F"/>
    <w:rsid w:val="001A06C1"/>
    <w:rsid w:val="001A4311"/>
    <w:rsid w:val="001A576D"/>
    <w:rsid w:val="001A77E8"/>
    <w:rsid w:val="001B0973"/>
    <w:rsid w:val="001B2AB5"/>
    <w:rsid w:val="001B3357"/>
    <w:rsid w:val="001B33D1"/>
    <w:rsid w:val="001B3BA8"/>
    <w:rsid w:val="001B47A7"/>
    <w:rsid w:val="001B49F8"/>
    <w:rsid w:val="001B4A1E"/>
    <w:rsid w:val="001B6191"/>
    <w:rsid w:val="001B73FF"/>
    <w:rsid w:val="001C2D8F"/>
    <w:rsid w:val="001C765F"/>
    <w:rsid w:val="001D0E6F"/>
    <w:rsid w:val="001D183F"/>
    <w:rsid w:val="001D2015"/>
    <w:rsid w:val="001D2164"/>
    <w:rsid w:val="001D223F"/>
    <w:rsid w:val="001D3D5D"/>
    <w:rsid w:val="001D43E6"/>
    <w:rsid w:val="001D43F5"/>
    <w:rsid w:val="001D51B4"/>
    <w:rsid w:val="001E0E81"/>
    <w:rsid w:val="001E3781"/>
    <w:rsid w:val="001E37E2"/>
    <w:rsid w:val="001E6269"/>
    <w:rsid w:val="001E7A0E"/>
    <w:rsid w:val="001F00D2"/>
    <w:rsid w:val="001F047E"/>
    <w:rsid w:val="001F0CEB"/>
    <w:rsid w:val="001F24E6"/>
    <w:rsid w:val="001F2973"/>
    <w:rsid w:val="001F3D9F"/>
    <w:rsid w:val="001F46B1"/>
    <w:rsid w:val="001F48C8"/>
    <w:rsid w:val="001F6AAE"/>
    <w:rsid w:val="001F7450"/>
    <w:rsid w:val="001F77FA"/>
    <w:rsid w:val="00201EBA"/>
    <w:rsid w:val="00202C9B"/>
    <w:rsid w:val="002042BE"/>
    <w:rsid w:val="00206CEE"/>
    <w:rsid w:val="00207052"/>
    <w:rsid w:val="00210603"/>
    <w:rsid w:val="00211709"/>
    <w:rsid w:val="002120EF"/>
    <w:rsid w:val="00214256"/>
    <w:rsid w:val="0021485C"/>
    <w:rsid w:val="0021560E"/>
    <w:rsid w:val="00215E12"/>
    <w:rsid w:val="00216EBF"/>
    <w:rsid w:val="00222BEF"/>
    <w:rsid w:val="002236C0"/>
    <w:rsid w:val="002237DE"/>
    <w:rsid w:val="00223FE3"/>
    <w:rsid w:val="0022670C"/>
    <w:rsid w:val="00226870"/>
    <w:rsid w:val="00230945"/>
    <w:rsid w:val="00230B6F"/>
    <w:rsid w:val="00232B79"/>
    <w:rsid w:val="00233635"/>
    <w:rsid w:val="00233837"/>
    <w:rsid w:val="00234C60"/>
    <w:rsid w:val="002360A8"/>
    <w:rsid w:val="002410FE"/>
    <w:rsid w:val="00241481"/>
    <w:rsid w:val="0024170B"/>
    <w:rsid w:val="00241FD2"/>
    <w:rsid w:val="00244533"/>
    <w:rsid w:val="00244770"/>
    <w:rsid w:val="002458C7"/>
    <w:rsid w:val="00245985"/>
    <w:rsid w:val="00247C1F"/>
    <w:rsid w:val="00250E67"/>
    <w:rsid w:val="002523CC"/>
    <w:rsid w:val="002524E9"/>
    <w:rsid w:val="00252C5F"/>
    <w:rsid w:val="0025545D"/>
    <w:rsid w:val="002562EB"/>
    <w:rsid w:val="00256341"/>
    <w:rsid w:val="00256DB0"/>
    <w:rsid w:val="00257F7D"/>
    <w:rsid w:val="0026080C"/>
    <w:rsid w:val="00261699"/>
    <w:rsid w:val="00261CA1"/>
    <w:rsid w:val="002649D0"/>
    <w:rsid w:val="00265794"/>
    <w:rsid w:val="00266766"/>
    <w:rsid w:val="00266DFD"/>
    <w:rsid w:val="002673C3"/>
    <w:rsid w:val="00267D07"/>
    <w:rsid w:val="00270B4E"/>
    <w:rsid w:val="00270E0F"/>
    <w:rsid w:val="00271E25"/>
    <w:rsid w:val="00272120"/>
    <w:rsid w:val="00272172"/>
    <w:rsid w:val="00272AC5"/>
    <w:rsid w:val="00273255"/>
    <w:rsid w:val="00273C26"/>
    <w:rsid w:val="00274197"/>
    <w:rsid w:val="00274BC6"/>
    <w:rsid w:val="00276B8E"/>
    <w:rsid w:val="002773DB"/>
    <w:rsid w:val="002804EF"/>
    <w:rsid w:val="00282330"/>
    <w:rsid w:val="0028684F"/>
    <w:rsid w:val="002876E5"/>
    <w:rsid w:val="00287830"/>
    <w:rsid w:val="002919A2"/>
    <w:rsid w:val="0029206D"/>
    <w:rsid w:val="0029247A"/>
    <w:rsid w:val="00292CBD"/>
    <w:rsid w:val="002933A5"/>
    <w:rsid w:val="002936D5"/>
    <w:rsid w:val="00293859"/>
    <w:rsid w:val="00293A61"/>
    <w:rsid w:val="00294426"/>
    <w:rsid w:val="0029543A"/>
    <w:rsid w:val="00295741"/>
    <w:rsid w:val="002A11CA"/>
    <w:rsid w:val="002A5643"/>
    <w:rsid w:val="002A5A96"/>
    <w:rsid w:val="002A603E"/>
    <w:rsid w:val="002A7C1A"/>
    <w:rsid w:val="002B27F5"/>
    <w:rsid w:val="002B2D6F"/>
    <w:rsid w:val="002B2D99"/>
    <w:rsid w:val="002B3E88"/>
    <w:rsid w:val="002B4041"/>
    <w:rsid w:val="002B5D81"/>
    <w:rsid w:val="002B66E3"/>
    <w:rsid w:val="002B6894"/>
    <w:rsid w:val="002C1D54"/>
    <w:rsid w:val="002C265E"/>
    <w:rsid w:val="002C33F1"/>
    <w:rsid w:val="002C5183"/>
    <w:rsid w:val="002C6F91"/>
    <w:rsid w:val="002D3343"/>
    <w:rsid w:val="002D57EA"/>
    <w:rsid w:val="002E0131"/>
    <w:rsid w:val="002E07DD"/>
    <w:rsid w:val="002E1C78"/>
    <w:rsid w:val="002E423A"/>
    <w:rsid w:val="002F0C57"/>
    <w:rsid w:val="002F15DA"/>
    <w:rsid w:val="002F179E"/>
    <w:rsid w:val="002F2131"/>
    <w:rsid w:val="002F2CEB"/>
    <w:rsid w:val="002F438F"/>
    <w:rsid w:val="002F61CE"/>
    <w:rsid w:val="002F6824"/>
    <w:rsid w:val="002F6E29"/>
    <w:rsid w:val="002F799D"/>
    <w:rsid w:val="002F7F17"/>
    <w:rsid w:val="0030161E"/>
    <w:rsid w:val="00301940"/>
    <w:rsid w:val="00302A78"/>
    <w:rsid w:val="00307868"/>
    <w:rsid w:val="00314295"/>
    <w:rsid w:val="003144BF"/>
    <w:rsid w:val="00314A22"/>
    <w:rsid w:val="00315AD6"/>
    <w:rsid w:val="00316D34"/>
    <w:rsid w:val="0032239C"/>
    <w:rsid w:val="00324C12"/>
    <w:rsid w:val="003261A0"/>
    <w:rsid w:val="003277A2"/>
    <w:rsid w:val="00330D3F"/>
    <w:rsid w:val="00331D7A"/>
    <w:rsid w:val="00334C00"/>
    <w:rsid w:val="00334C02"/>
    <w:rsid w:val="00336896"/>
    <w:rsid w:val="0034190A"/>
    <w:rsid w:val="003429DC"/>
    <w:rsid w:val="00342DCD"/>
    <w:rsid w:val="00345238"/>
    <w:rsid w:val="0034705B"/>
    <w:rsid w:val="003515B7"/>
    <w:rsid w:val="0035668D"/>
    <w:rsid w:val="00360E60"/>
    <w:rsid w:val="00361B16"/>
    <w:rsid w:val="003651E1"/>
    <w:rsid w:val="0036605A"/>
    <w:rsid w:val="003661A3"/>
    <w:rsid w:val="003673DF"/>
    <w:rsid w:val="003677F8"/>
    <w:rsid w:val="003711F8"/>
    <w:rsid w:val="003717B6"/>
    <w:rsid w:val="00371B87"/>
    <w:rsid w:val="00371FA1"/>
    <w:rsid w:val="003727C8"/>
    <w:rsid w:val="003729FC"/>
    <w:rsid w:val="00372F9B"/>
    <w:rsid w:val="003735DF"/>
    <w:rsid w:val="00373B37"/>
    <w:rsid w:val="00374C69"/>
    <w:rsid w:val="00375FAB"/>
    <w:rsid w:val="003765A4"/>
    <w:rsid w:val="003765E4"/>
    <w:rsid w:val="003772D0"/>
    <w:rsid w:val="00380F78"/>
    <w:rsid w:val="00381801"/>
    <w:rsid w:val="00383227"/>
    <w:rsid w:val="003837F0"/>
    <w:rsid w:val="00384CEB"/>
    <w:rsid w:val="00386136"/>
    <w:rsid w:val="00386A26"/>
    <w:rsid w:val="00386B15"/>
    <w:rsid w:val="00387307"/>
    <w:rsid w:val="0038740F"/>
    <w:rsid w:val="00387816"/>
    <w:rsid w:val="00390FBE"/>
    <w:rsid w:val="003920B3"/>
    <w:rsid w:val="00392742"/>
    <w:rsid w:val="0039353C"/>
    <w:rsid w:val="00395933"/>
    <w:rsid w:val="00396974"/>
    <w:rsid w:val="003A2012"/>
    <w:rsid w:val="003A2DCD"/>
    <w:rsid w:val="003A2DF1"/>
    <w:rsid w:val="003A5C9C"/>
    <w:rsid w:val="003A5E57"/>
    <w:rsid w:val="003B147D"/>
    <w:rsid w:val="003B3ED5"/>
    <w:rsid w:val="003B4BB5"/>
    <w:rsid w:val="003B5626"/>
    <w:rsid w:val="003B5E32"/>
    <w:rsid w:val="003B5E3D"/>
    <w:rsid w:val="003B6E69"/>
    <w:rsid w:val="003B7F2F"/>
    <w:rsid w:val="003C2D13"/>
    <w:rsid w:val="003C372D"/>
    <w:rsid w:val="003C3A12"/>
    <w:rsid w:val="003C5A7C"/>
    <w:rsid w:val="003C640A"/>
    <w:rsid w:val="003C6A43"/>
    <w:rsid w:val="003C7175"/>
    <w:rsid w:val="003C7857"/>
    <w:rsid w:val="003D161D"/>
    <w:rsid w:val="003D297F"/>
    <w:rsid w:val="003D2FD3"/>
    <w:rsid w:val="003D33AD"/>
    <w:rsid w:val="003D3E0B"/>
    <w:rsid w:val="003D7456"/>
    <w:rsid w:val="003D7A58"/>
    <w:rsid w:val="003E0758"/>
    <w:rsid w:val="003E1146"/>
    <w:rsid w:val="003E3FF4"/>
    <w:rsid w:val="003E638D"/>
    <w:rsid w:val="003E659B"/>
    <w:rsid w:val="003E79CC"/>
    <w:rsid w:val="003F058F"/>
    <w:rsid w:val="003F0D60"/>
    <w:rsid w:val="003F23E2"/>
    <w:rsid w:val="003F2FAF"/>
    <w:rsid w:val="003F402E"/>
    <w:rsid w:val="003F5F6D"/>
    <w:rsid w:val="003F79A1"/>
    <w:rsid w:val="00400A2F"/>
    <w:rsid w:val="00403956"/>
    <w:rsid w:val="00403BF4"/>
    <w:rsid w:val="00404381"/>
    <w:rsid w:val="0040475A"/>
    <w:rsid w:val="0040481A"/>
    <w:rsid w:val="00404BCF"/>
    <w:rsid w:val="00404EB7"/>
    <w:rsid w:val="004053B2"/>
    <w:rsid w:val="00405606"/>
    <w:rsid w:val="00405A03"/>
    <w:rsid w:val="00406140"/>
    <w:rsid w:val="00411322"/>
    <w:rsid w:val="004127E5"/>
    <w:rsid w:val="0041417C"/>
    <w:rsid w:val="004143DE"/>
    <w:rsid w:val="004147FD"/>
    <w:rsid w:val="004167D6"/>
    <w:rsid w:val="00420714"/>
    <w:rsid w:val="004218DF"/>
    <w:rsid w:val="00421B2F"/>
    <w:rsid w:val="004266D6"/>
    <w:rsid w:val="0042675F"/>
    <w:rsid w:val="004267B3"/>
    <w:rsid w:val="00427413"/>
    <w:rsid w:val="0043061D"/>
    <w:rsid w:val="00432B1A"/>
    <w:rsid w:val="004377D2"/>
    <w:rsid w:val="0044072C"/>
    <w:rsid w:val="0044130D"/>
    <w:rsid w:val="00442C4D"/>
    <w:rsid w:val="00443709"/>
    <w:rsid w:val="004437A7"/>
    <w:rsid w:val="00444122"/>
    <w:rsid w:val="004443AD"/>
    <w:rsid w:val="00444994"/>
    <w:rsid w:val="00446C96"/>
    <w:rsid w:val="00446FEA"/>
    <w:rsid w:val="00450148"/>
    <w:rsid w:val="00450A7B"/>
    <w:rsid w:val="004542AC"/>
    <w:rsid w:val="00454CBF"/>
    <w:rsid w:val="00455139"/>
    <w:rsid w:val="00455C53"/>
    <w:rsid w:val="0045607F"/>
    <w:rsid w:val="004576EF"/>
    <w:rsid w:val="004600BA"/>
    <w:rsid w:val="00460BEA"/>
    <w:rsid w:val="00462ED9"/>
    <w:rsid w:val="00463AC9"/>
    <w:rsid w:val="004640E7"/>
    <w:rsid w:val="00466D16"/>
    <w:rsid w:val="0046733E"/>
    <w:rsid w:val="0046739C"/>
    <w:rsid w:val="0047078E"/>
    <w:rsid w:val="00470F78"/>
    <w:rsid w:val="0047196B"/>
    <w:rsid w:val="00472932"/>
    <w:rsid w:val="00474A0F"/>
    <w:rsid w:val="004770E2"/>
    <w:rsid w:val="004771CB"/>
    <w:rsid w:val="00481798"/>
    <w:rsid w:val="00482DEC"/>
    <w:rsid w:val="004865A2"/>
    <w:rsid w:val="00487129"/>
    <w:rsid w:val="004871CF"/>
    <w:rsid w:val="00487982"/>
    <w:rsid w:val="00487FD9"/>
    <w:rsid w:val="004921FF"/>
    <w:rsid w:val="00494928"/>
    <w:rsid w:val="00495619"/>
    <w:rsid w:val="00495925"/>
    <w:rsid w:val="00497302"/>
    <w:rsid w:val="00497482"/>
    <w:rsid w:val="00497607"/>
    <w:rsid w:val="004A13F3"/>
    <w:rsid w:val="004A49AD"/>
    <w:rsid w:val="004A59D1"/>
    <w:rsid w:val="004B068D"/>
    <w:rsid w:val="004B2254"/>
    <w:rsid w:val="004B2ED9"/>
    <w:rsid w:val="004B42D4"/>
    <w:rsid w:val="004B60B1"/>
    <w:rsid w:val="004B7E62"/>
    <w:rsid w:val="004C14CB"/>
    <w:rsid w:val="004C3270"/>
    <w:rsid w:val="004C4312"/>
    <w:rsid w:val="004C47A1"/>
    <w:rsid w:val="004C5B72"/>
    <w:rsid w:val="004C69D2"/>
    <w:rsid w:val="004D1DC6"/>
    <w:rsid w:val="004D21DD"/>
    <w:rsid w:val="004D393B"/>
    <w:rsid w:val="004D3DBF"/>
    <w:rsid w:val="004D4911"/>
    <w:rsid w:val="004D55E7"/>
    <w:rsid w:val="004D5B1D"/>
    <w:rsid w:val="004D5D30"/>
    <w:rsid w:val="004D65FB"/>
    <w:rsid w:val="004D733F"/>
    <w:rsid w:val="004E0B3B"/>
    <w:rsid w:val="004E2400"/>
    <w:rsid w:val="004E2592"/>
    <w:rsid w:val="004E2AA0"/>
    <w:rsid w:val="004E3AC7"/>
    <w:rsid w:val="004E553C"/>
    <w:rsid w:val="004E683A"/>
    <w:rsid w:val="004E6BC6"/>
    <w:rsid w:val="004E6C7E"/>
    <w:rsid w:val="004E74B8"/>
    <w:rsid w:val="004F030F"/>
    <w:rsid w:val="004F1F0F"/>
    <w:rsid w:val="004F3676"/>
    <w:rsid w:val="004F4FC9"/>
    <w:rsid w:val="004F68A3"/>
    <w:rsid w:val="004F7D17"/>
    <w:rsid w:val="00500243"/>
    <w:rsid w:val="005011EE"/>
    <w:rsid w:val="005030C9"/>
    <w:rsid w:val="00504F6F"/>
    <w:rsid w:val="00505320"/>
    <w:rsid w:val="00510DA6"/>
    <w:rsid w:val="00511841"/>
    <w:rsid w:val="00520C32"/>
    <w:rsid w:val="00522623"/>
    <w:rsid w:val="00522F76"/>
    <w:rsid w:val="0052337C"/>
    <w:rsid w:val="0052597E"/>
    <w:rsid w:val="00526CE8"/>
    <w:rsid w:val="00527D50"/>
    <w:rsid w:val="005324CD"/>
    <w:rsid w:val="005339EC"/>
    <w:rsid w:val="00534C6F"/>
    <w:rsid w:val="005358DE"/>
    <w:rsid w:val="00535BCB"/>
    <w:rsid w:val="0053779A"/>
    <w:rsid w:val="00537EFB"/>
    <w:rsid w:val="00541A63"/>
    <w:rsid w:val="00542249"/>
    <w:rsid w:val="0054244D"/>
    <w:rsid w:val="00542FED"/>
    <w:rsid w:val="00545BA0"/>
    <w:rsid w:val="00547989"/>
    <w:rsid w:val="005504AF"/>
    <w:rsid w:val="0055278C"/>
    <w:rsid w:val="00552D9D"/>
    <w:rsid w:val="005537A9"/>
    <w:rsid w:val="005541F0"/>
    <w:rsid w:val="00556593"/>
    <w:rsid w:val="00556DFC"/>
    <w:rsid w:val="0055780C"/>
    <w:rsid w:val="00560FA1"/>
    <w:rsid w:val="00561D7B"/>
    <w:rsid w:val="00562527"/>
    <w:rsid w:val="0057190F"/>
    <w:rsid w:val="005750F2"/>
    <w:rsid w:val="00576127"/>
    <w:rsid w:val="00576E76"/>
    <w:rsid w:val="005810B5"/>
    <w:rsid w:val="0058714F"/>
    <w:rsid w:val="00593054"/>
    <w:rsid w:val="0059395C"/>
    <w:rsid w:val="0059512B"/>
    <w:rsid w:val="0059548C"/>
    <w:rsid w:val="00597A3F"/>
    <w:rsid w:val="005A3F0D"/>
    <w:rsid w:val="005A71EB"/>
    <w:rsid w:val="005A7763"/>
    <w:rsid w:val="005B04BD"/>
    <w:rsid w:val="005B04DF"/>
    <w:rsid w:val="005B195E"/>
    <w:rsid w:val="005B3FAA"/>
    <w:rsid w:val="005B4CD4"/>
    <w:rsid w:val="005B582A"/>
    <w:rsid w:val="005B6B0D"/>
    <w:rsid w:val="005B6BD7"/>
    <w:rsid w:val="005B78DE"/>
    <w:rsid w:val="005C0E8C"/>
    <w:rsid w:val="005C114E"/>
    <w:rsid w:val="005C4B62"/>
    <w:rsid w:val="005C6860"/>
    <w:rsid w:val="005C6988"/>
    <w:rsid w:val="005C6E6D"/>
    <w:rsid w:val="005D0BF3"/>
    <w:rsid w:val="005D100E"/>
    <w:rsid w:val="005D1E2D"/>
    <w:rsid w:val="005D3C61"/>
    <w:rsid w:val="005D4724"/>
    <w:rsid w:val="005D4738"/>
    <w:rsid w:val="005D66C3"/>
    <w:rsid w:val="005D6D16"/>
    <w:rsid w:val="005D74F2"/>
    <w:rsid w:val="005E1869"/>
    <w:rsid w:val="005E1CD2"/>
    <w:rsid w:val="005E3011"/>
    <w:rsid w:val="005E456D"/>
    <w:rsid w:val="005E501F"/>
    <w:rsid w:val="005E64C9"/>
    <w:rsid w:val="005E6725"/>
    <w:rsid w:val="005E6E74"/>
    <w:rsid w:val="005E7615"/>
    <w:rsid w:val="005E7B97"/>
    <w:rsid w:val="005E7D42"/>
    <w:rsid w:val="005F55C2"/>
    <w:rsid w:val="005F5961"/>
    <w:rsid w:val="005F6463"/>
    <w:rsid w:val="005F6597"/>
    <w:rsid w:val="005F748B"/>
    <w:rsid w:val="00602A3A"/>
    <w:rsid w:val="00602EBC"/>
    <w:rsid w:val="00603789"/>
    <w:rsid w:val="00604726"/>
    <w:rsid w:val="00606C7A"/>
    <w:rsid w:val="00610AFA"/>
    <w:rsid w:val="006112FC"/>
    <w:rsid w:val="00612FFE"/>
    <w:rsid w:val="006146A5"/>
    <w:rsid w:val="00614DEE"/>
    <w:rsid w:val="00615F53"/>
    <w:rsid w:val="006169E9"/>
    <w:rsid w:val="006204DD"/>
    <w:rsid w:val="00622D0B"/>
    <w:rsid w:val="0062348C"/>
    <w:rsid w:val="0062360F"/>
    <w:rsid w:val="00623993"/>
    <w:rsid w:val="00623EB5"/>
    <w:rsid w:val="00627248"/>
    <w:rsid w:val="00627C8E"/>
    <w:rsid w:val="00630ED6"/>
    <w:rsid w:val="006311CB"/>
    <w:rsid w:val="00633B23"/>
    <w:rsid w:val="006353F7"/>
    <w:rsid w:val="00635AC7"/>
    <w:rsid w:val="00635D3F"/>
    <w:rsid w:val="006362CB"/>
    <w:rsid w:val="006366A8"/>
    <w:rsid w:val="006367B1"/>
    <w:rsid w:val="00636F4E"/>
    <w:rsid w:val="00637FE4"/>
    <w:rsid w:val="00640223"/>
    <w:rsid w:val="0064025E"/>
    <w:rsid w:val="006408F8"/>
    <w:rsid w:val="00640E14"/>
    <w:rsid w:val="00641D91"/>
    <w:rsid w:val="0064211F"/>
    <w:rsid w:val="00645C56"/>
    <w:rsid w:val="006465C6"/>
    <w:rsid w:val="006526F9"/>
    <w:rsid w:val="006527AD"/>
    <w:rsid w:val="00653BFF"/>
    <w:rsid w:val="00654800"/>
    <w:rsid w:val="006548FA"/>
    <w:rsid w:val="0065552D"/>
    <w:rsid w:val="006561DE"/>
    <w:rsid w:val="00657ADD"/>
    <w:rsid w:val="00660256"/>
    <w:rsid w:val="006603BB"/>
    <w:rsid w:val="0066086E"/>
    <w:rsid w:val="00661C79"/>
    <w:rsid w:val="00661E5C"/>
    <w:rsid w:val="00663A6E"/>
    <w:rsid w:val="00664830"/>
    <w:rsid w:val="00664BC6"/>
    <w:rsid w:val="0066519D"/>
    <w:rsid w:val="0066598F"/>
    <w:rsid w:val="00666DB6"/>
    <w:rsid w:val="0067198F"/>
    <w:rsid w:val="00672FC5"/>
    <w:rsid w:val="006739D4"/>
    <w:rsid w:val="00675003"/>
    <w:rsid w:val="00677C08"/>
    <w:rsid w:val="00677D22"/>
    <w:rsid w:val="00681F04"/>
    <w:rsid w:val="00682761"/>
    <w:rsid w:val="0068452B"/>
    <w:rsid w:val="00687C6B"/>
    <w:rsid w:val="00690074"/>
    <w:rsid w:val="00690304"/>
    <w:rsid w:val="00694A26"/>
    <w:rsid w:val="0069527C"/>
    <w:rsid w:val="00696560"/>
    <w:rsid w:val="00696B7B"/>
    <w:rsid w:val="006A0872"/>
    <w:rsid w:val="006A17D7"/>
    <w:rsid w:val="006A1E41"/>
    <w:rsid w:val="006A495F"/>
    <w:rsid w:val="006B0F81"/>
    <w:rsid w:val="006B2754"/>
    <w:rsid w:val="006B6186"/>
    <w:rsid w:val="006B658A"/>
    <w:rsid w:val="006B663B"/>
    <w:rsid w:val="006C164A"/>
    <w:rsid w:val="006C373E"/>
    <w:rsid w:val="006C59A4"/>
    <w:rsid w:val="006C5C5B"/>
    <w:rsid w:val="006C756F"/>
    <w:rsid w:val="006D09CA"/>
    <w:rsid w:val="006D2BEB"/>
    <w:rsid w:val="006D3D16"/>
    <w:rsid w:val="006D41EC"/>
    <w:rsid w:val="006D47C0"/>
    <w:rsid w:val="006D57BC"/>
    <w:rsid w:val="006D634F"/>
    <w:rsid w:val="006D6966"/>
    <w:rsid w:val="006E012F"/>
    <w:rsid w:val="006E1E8B"/>
    <w:rsid w:val="006E26B0"/>
    <w:rsid w:val="006E418C"/>
    <w:rsid w:val="006E4338"/>
    <w:rsid w:val="006E5352"/>
    <w:rsid w:val="006E6233"/>
    <w:rsid w:val="006E7BD5"/>
    <w:rsid w:val="006F0F0E"/>
    <w:rsid w:val="006F204C"/>
    <w:rsid w:val="006F4B71"/>
    <w:rsid w:val="006F4BB0"/>
    <w:rsid w:val="006F5F5E"/>
    <w:rsid w:val="007019A9"/>
    <w:rsid w:val="007041CC"/>
    <w:rsid w:val="00705268"/>
    <w:rsid w:val="0070609A"/>
    <w:rsid w:val="00707CD3"/>
    <w:rsid w:val="00710F0A"/>
    <w:rsid w:val="007116E9"/>
    <w:rsid w:val="007119F2"/>
    <w:rsid w:val="00712E24"/>
    <w:rsid w:val="0071420D"/>
    <w:rsid w:val="00714BAA"/>
    <w:rsid w:val="00714E97"/>
    <w:rsid w:val="0071503E"/>
    <w:rsid w:val="007162B5"/>
    <w:rsid w:val="007206F2"/>
    <w:rsid w:val="0072186A"/>
    <w:rsid w:val="00723B73"/>
    <w:rsid w:val="00724BE7"/>
    <w:rsid w:val="00725219"/>
    <w:rsid w:val="00725590"/>
    <w:rsid w:val="00727F20"/>
    <w:rsid w:val="00730B27"/>
    <w:rsid w:val="0073103D"/>
    <w:rsid w:val="0073136A"/>
    <w:rsid w:val="00731D7B"/>
    <w:rsid w:val="00732937"/>
    <w:rsid w:val="007337C7"/>
    <w:rsid w:val="007341CC"/>
    <w:rsid w:val="00734ECB"/>
    <w:rsid w:val="0073620F"/>
    <w:rsid w:val="00740A80"/>
    <w:rsid w:val="00742CF3"/>
    <w:rsid w:val="00743819"/>
    <w:rsid w:val="00743ED3"/>
    <w:rsid w:val="00744B53"/>
    <w:rsid w:val="00745DD8"/>
    <w:rsid w:val="00745F42"/>
    <w:rsid w:val="0074654C"/>
    <w:rsid w:val="00746AD8"/>
    <w:rsid w:val="00746D64"/>
    <w:rsid w:val="007471B6"/>
    <w:rsid w:val="00747801"/>
    <w:rsid w:val="007504E4"/>
    <w:rsid w:val="00751DD5"/>
    <w:rsid w:val="0075221F"/>
    <w:rsid w:val="007526F4"/>
    <w:rsid w:val="00752A8C"/>
    <w:rsid w:val="007532B1"/>
    <w:rsid w:val="00755D79"/>
    <w:rsid w:val="0076012D"/>
    <w:rsid w:val="00760633"/>
    <w:rsid w:val="00760C27"/>
    <w:rsid w:val="00761D09"/>
    <w:rsid w:val="00761F8C"/>
    <w:rsid w:val="007627F5"/>
    <w:rsid w:val="007643B4"/>
    <w:rsid w:val="00764B3D"/>
    <w:rsid w:val="00765EAB"/>
    <w:rsid w:val="007662F2"/>
    <w:rsid w:val="0076751A"/>
    <w:rsid w:val="007712C4"/>
    <w:rsid w:val="00775C4B"/>
    <w:rsid w:val="00776B7B"/>
    <w:rsid w:val="00777185"/>
    <w:rsid w:val="00777CA2"/>
    <w:rsid w:val="00780AFA"/>
    <w:rsid w:val="007816E7"/>
    <w:rsid w:val="00781829"/>
    <w:rsid w:val="00784F8B"/>
    <w:rsid w:val="0078591B"/>
    <w:rsid w:val="0078593E"/>
    <w:rsid w:val="00785A41"/>
    <w:rsid w:val="007868C3"/>
    <w:rsid w:val="007875C8"/>
    <w:rsid w:val="0079002A"/>
    <w:rsid w:val="00792098"/>
    <w:rsid w:val="007922D0"/>
    <w:rsid w:val="00794BFE"/>
    <w:rsid w:val="00797C08"/>
    <w:rsid w:val="007A05F0"/>
    <w:rsid w:val="007A2302"/>
    <w:rsid w:val="007A2B93"/>
    <w:rsid w:val="007A38A2"/>
    <w:rsid w:val="007A42ED"/>
    <w:rsid w:val="007A5EE3"/>
    <w:rsid w:val="007A7BDD"/>
    <w:rsid w:val="007B1EC6"/>
    <w:rsid w:val="007B320D"/>
    <w:rsid w:val="007B3DD4"/>
    <w:rsid w:val="007B3FAC"/>
    <w:rsid w:val="007B4D0E"/>
    <w:rsid w:val="007B581D"/>
    <w:rsid w:val="007B6395"/>
    <w:rsid w:val="007B63CB"/>
    <w:rsid w:val="007C449E"/>
    <w:rsid w:val="007C44D0"/>
    <w:rsid w:val="007C7E63"/>
    <w:rsid w:val="007D0560"/>
    <w:rsid w:val="007D0C03"/>
    <w:rsid w:val="007D6B5B"/>
    <w:rsid w:val="007E171F"/>
    <w:rsid w:val="007E1D2E"/>
    <w:rsid w:val="007E2159"/>
    <w:rsid w:val="007E5271"/>
    <w:rsid w:val="007E68B0"/>
    <w:rsid w:val="007E6C21"/>
    <w:rsid w:val="007E6C43"/>
    <w:rsid w:val="007E6D2E"/>
    <w:rsid w:val="007F10D7"/>
    <w:rsid w:val="008007ED"/>
    <w:rsid w:val="00800C1B"/>
    <w:rsid w:val="008016BA"/>
    <w:rsid w:val="00804350"/>
    <w:rsid w:val="00804D09"/>
    <w:rsid w:val="0080643D"/>
    <w:rsid w:val="0080750A"/>
    <w:rsid w:val="008101DF"/>
    <w:rsid w:val="008150B9"/>
    <w:rsid w:val="00815E49"/>
    <w:rsid w:val="0081761F"/>
    <w:rsid w:val="008200F5"/>
    <w:rsid w:val="00820238"/>
    <w:rsid w:val="00821AE4"/>
    <w:rsid w:val="00826391"/>
    <w:rsid w:val="00826642"/>
    <w:rsid w:val="008301A3"/>
    <w:rsid w:val="00833327"/>
    <w:rsid w:val="008366D6"/>
    <w:rsid w:val="00836A71"/>
    <w:rsid w:val="00836C05"/>
    <w:rsid w:val="00836D13"/>
    <w:rsid w:val="008415FD"/>
    <w:rsid w:val="008422BD"/>
    <w:rsid w:val="0084261F"/>
    <w:rsid w:val="008438D3"/>
    <w:rsid w:val="008443E3"/>
    <w:rsid w:val="00845316"/>
    <w:rsid w:val="0084777C"/>
    <w:rsid w:val="0085226F"/>
    <w:rsid w:val="00854C83"/>
    <w:rsid w:val="008563E7"/>
    <w:rsid w:val="00857826"/>
    <w:rsid w:val="00861661"/>
    <w:rsid w:val="008627C5"/>
    <w:rsid w:val="00863340"/>
    <w:rsid w:val="00863EB3"/>
    <w:rsid w:val="00864990"/>
    <w:rsid w:val="0086505D"/>
    <w:rsid w:val="008700B3"/>
    <w:rsid w:val="008707EA"/>
    <w:rsid w:val="008716A1"/>
    <w:rsid w:val="00874C31"/>
    <w:rsid w:val="00874E21"/>
    <w:rsid w:val="00875334"/>
    <w:rsid w:val="00876E8A"/>
    <w:rsid w:val="00881623"/>
    <w:rsid w:val="00882DDB"/>
    <w:rsid w:val="00883BE6"/>
    <w:rsid w:val="00884E08"/>
    <w:rsid w:val="008863F6"/>
    <w:rsid w:val="008867A2"/>
    <w:rsid w:val="00892BDE"/>
    <w:rsid w:val="00894943"/>
    <w:rsid w:val="00896ECE"/>
    <w:rsid w:val="008A5E9F"/>
    <w:rsid w:val="008A5F79"/>
    <w:rsid w:val="008A646A"/>
    <w:rsid w:val="008A7B6D"/>
    <w:rsid w:val="008A7D2F"/>
    <w:rsid w:val="008B00C9"/>
    <w:rsid w:val="008B0750"/>
    <w:rsid w:val="008B0C95"/>
    <w:rsid w:val="008B2693"/>
    <w:rsid w:val="008B485D"/>
    <w:rsid w:val="008C0CD8"/>
    <w:rsid w:val="008C386C"/>
    <w:rsid w:val="008C41E0"/>
    <w:rsid w:val="008C48A5"/>
    <w:rsid w:val="008C5678"/>
    <w:rsid w:val="008D37B0"/>
    <w:rsid w:val="008D7818"/>
    <w:rsid w:val="008D7D47"/>
    <w:rsid w:val="008E341B"/>
    <w:rsid w:val="008E4AB7"/>
    <w:rsid w:val="008E61FE"/>
    <w:rsid w:val="008E6AD2"/>
    <w:rsid w:val="008E6CB5"/>
    <w:rsid w:val="008E6D63"/>
    <w:rsid w:val="008F1753"/>
    <w:rsid w:val="008F1D4A"/>
    <w:rsid w:val="008F1F8A"/>
    <w:rsid w:val="008F2DE4"/>
    <w:rsid w:val="008F2EFC"/>
    <w:rsid w:val="008F388A"/>
    <w:rsid w:val="008F419B"/>
    <w:rsid w:val="008F61CE"/>
    <w:rsid w:val="008F66F5"/>
    <w:rsid w:val="008F675D"/>
    <w:rsid w:val="008F7A5E"/>
    <w:rsid w:val="008F7B7E"/>
    <w:rsid w:val="008F7BCC"/>
    <w:rsid w:val="008F7FDD"/>
    <w:rsid w:val="00900E40"/>
    <w:rsid w:val="00900F3F"/>
    <w:rsid w:val="0090771B"/>
    <w:rsid w:val="009122A9"/>
    <w:rsid w:val="009133C8"/>
    <w:rsid w:val="009142B5"/>
    <w:rsid w:val="00914A28"/>
    <w:rsid w:val="00916FC5"/>
    <w:rsid w:val="009210E9"/>
    <w:rsid w:val="00925F54"/>
    <w:rsid w:val="00930009"/>
    <w:rsid w:val="009322C2"/>
    <w:rsid w:val="009334FA"/>
    <w:rsid w:val="0093385F"/>
    <w:rsid w:val="00933BD2"/>
    <w:rsid w:val="00934393"/>
    <w:rsid w:val="00935C29"/>
    <w:rsid w:val="00937952"/>
    <w:rsid w:val="009404E6"/>
    <w:rsid w:val="00943FB2"/>
    <w:rsid w:val="009443FE"/>
    <w:rsid w:val="00947985"/>
    <w:rsid w:val="009525BE"/>
    <w:rsid w:val="00956AB0"/>
    <w:rsid w:val="00960319"/>
    <w:rsid w:val="00961989"/>
    <w:rsid w:val="00963C6F"/>
    <w:rsid w:val="0096715D"/>
    <w:rsid w:val="00967D9D"/>
    <w:rsid w:val="009708FD"/>
    <w:rsid w:val="00971574"/>
    <w:rsid w:val="00975BD1"/>
    <w:rsid w:val="00976BC3"/>
    <w:rsid w:val="00976F6B"/>
    <w:rsid w:val="00977808"/>
    <w:rsid w:val="00980ADB"/>
    <w:rsid w:val="00980E16"/>
    <w:rsid w:val="009813B2"/>
    <w:rsid w:val="009816FC"/>
    <w:rsid w:val="009819F1"/>
    <w:rsid w:val="009841D8"/>
    <w:rsid w:val="00986CF9"/>
    <w:rsid w:val="00986E49"/>
    <w:rsid w:val="00986FCA"/>
    <w:rsid w:val="00987582"/>
    <w:rsid w:val="009906B6"/>
    <w:rsid w:val="00992F58"/>
    <w:rsid w:val="00992FA2"/>
    <w:rsid w:val="009934B6"/>
    <w:rsid w:val="00994048"/>
    <w:rsid w:val="00995266"/>
    <w:rsid w:val="009952BB"/>
    <w:rsid w:val="00996E5E"/>
    <w:rsid w:val="009A1074"/>
    <w:rsid w:val="009A159B"/>
    <w:rsid w:val="009A3A81"/>
    <w:rsid w:val="009A5D4F"/>
    <w:rsid w:val="009A61DF"/>
    <w:rsid w:val="009A778E"/>
    <w:rsid w:val="009A792E"/>
    <w:rsid w:val="009A7EAE"/>
    <w:rsid w:val="009A7FBC"/>
    <w:rsid w:val="009B021E"/>
    <w:rsid w:val="009B3D91"/>
    <w:rsid w:val="009B4C8D"/>
    <w:rsid w:val="009B6605"/>
    <w:rsid w:val="009C06A8"/>
    <w:rsid w:val="009C1369"/>
    <w:rsid w:val="009C1C64"/>
    <w:rsid w:val="009C2221"/>
    <w:rsid w:val="009C384E"/>
    <w:rsid w:val="009C41A8"/>
    <w:rsid w:val="009C434C"/>
    <w:rsid w:val="009C4ACB"/>
    <w:rsid w:val="009C569D"/>
    <w:rsid w:val="009C58DD"/>
    <w:rsid w:val="009C6490"/>
    <w:rsid w:val="009D022A"/>
    <w:rsid w:val="009D1702"/>
    <w:rsid w:val="009D1AC6"/>
    <w:rsid w:val="009D4881"/>
    <w:rsid w:val="009D5711"/>
    <w:rsid w:val="009D5A94"/>
    <w:rsid w:val="009D5F9E"/>
    <w:rsid w:val="009D7824"/>
    <w:rsid w:val="009E40E3"/>
    <w:rsid w:val="009E44B0"/>
    <w:rsid w:val="009F3A30"/>
    <w:rsid w:val="009F4699"/>
    <w:rsid w:val="009F4762"/>
    <w:rsid w:val="009F5ABD"/>
    <w:rsid w:val="009F7807"/>
    <w:rsid w:val="009F7E3A"/>
    <w:rsid w:val="009F7FD9"/>
    <w:rsid w:val="00A008CF"/>
    <w:rsid w:val="00A01115"/>
    <w:rsid w:val="00A046D2"/>
    <w:rsid w:val="00A05C04"/>
    <w:rsid w:val="00A10502"/>
    <w:rsid w:val="00A13BD4"/>
    <w:rsid w:val="00A15015"/>
    <w:rsid w:val="00A1766B"/>
    <w:rsid w:val="00A17F9A"/>
    <w:rsid w:val="00A2171A"/>
    <w:rsid w:val="00A21952"/>
    <w:rsid w:val="00A21EAF"/>
    <w:rsid w:val="00A2294C"/>
    <w:rsid w:val="00A24622"/>
    <w:rsid w:val="00A24D15"/>
    <w:rsid w:val="00A27661"/>
    <w:rsid w:val="00A2768E"/>
    <w:rsid w:val="00A27A85"/>
    <w:rsid w:val="00A313BE"/>
    <w:rsid w:val="00A3678C"/>
    <w:rsid w:val="00A3695A"/>
    <w:rsid w:val="00A40D50"/>
    <w:rsid w:val="00A418A5"/>
    <w:rsid w:val="00A42685"/>
    <w:rsid w:val="00A43483"/>
    <w:rsid w:val="00A43CB2"/>
    <w:rsid w:val="00A45A5B"/>
    <w:rsid w:val="00A45CA8"/>
    <w:rsid w:val="00A45DEC"/>
    <w:rsid w:val="00A52DD6"/>
    <w:rsid w:val="00A55186"/>
    <w:rsid w:val="00A55914"/>
    <w:rsid w:val="00A61BF7"/>
    <w:rsid w:val="00A63A12"/>
    <w:rsid w:val="00A63A29"/>
    <w:rsid w:val="00A660C7"/>
    <w:rsid w:val="00A66DF3"/>
    <w:rsid w:val="00A674AA"/>
    <w:rsid w:val="00A710E8"/>
    <w:rsid w:val="00A71700"/>
    <w:rsid w:val="00A71ACB"/>
    <w:rsid w:val="00A73273"/>
    <w:rsid w:val="00A759E4"/>
    <w:rsid w:val="00A77BA7"/>
    <w:rsid w:val="00A80753"/>
    <w:rsid w:val="00A809F6"/>
    <w:rsid w:val="00A81854"/>
    <w:rsid w:val="00A8267B"/>
    <w:rsid w:val="00A85418"/>
    <w:rsid w:val="00A85496"/>
    <w:rsid w:val="00A8598D"/>
    <w:rsid w:val="00A932E8"/>
    <w:rsid w:val="00A93443"/>
    <w:rsid w:val="00A94923"/>
    <w:rsid w:val="00A95A1E"/>
    <w:rsid w:val="00A96784"/>
    <w:rsid w:val="00A96789"/>
    <w:rsid w:val="00A97842"/>
    <w:rsid w:val="00AA0854"/>
    <w:rsid w:val="00AA183F"/>
    <w:rsid w:val="00AA2C47"/>
    <w:rsid w:val="00AA36E7"/>
    <w:rsid w:val="00AA3E6D"/>
    <w:rsid w:val="00AA6B91"/>
    <w:rsid w:val="00AA7832"/>
    <w:rsid w:val="00AB07CB"/>
    <w:rsid w:val="00AB14AD"/>
    <w:rsid w:val="00AB1C6F"/>
    <w:rsid w:val="00AB5A72"/>
    <w:rsid w:val="00AB74CA"/>
    <w:rsid w:val="00AC36EF"/>
    <w:rsid w:val="00AC55E8"/>
    <w:rsid w:val="00AC5D5D"/>
    <w:rsid w:val="00AC606A"/>
    <w:rsid w:val="00AC6FF2"/>
    <w:rsid w:val="00AC71F7"/>
    <w:rsid w:val="00AD05B2"/>
    <w:rsid w:val="00AD14C3"/>
    <w:rsid w:val="00AD225A"/>
    <w:rsid w:val="00AD2D10"/>
    <w:rsid w:val="00AD341E"/>
    <w:rsid w:val="00AD3D28"/>
    <w:rsid w:val="00AD4D84"/>
    <w:rsid w:val="00AD5049"/>
    <w:rsid w:val="00AD5455"/>
    <w:rsid w:val="00AD673C"/>
    <w:rsid w:val="00AD6CDC"/>
    <w:rsid w:val="00AD7C7E"/>
    <w:rsid w:val="00AD7EDA"/>
    <w:rsid w:val="00AE335B"/>
    <w:rsid w:val="00AE3C8C"/>
    <w:rsid w:val="00AE56E2"/>
    <w:rsid w:val="00AE68D5"/>
    <w:rsid w:val="00AF082B"/>
    <w:rsid w:val="00AF08D8"/>
    <w:rsid w:val="00AF0AB7"/>
    <w:rsid w:val="00AF0DE9"/>
    <w:rsid w:val="00AF2C59"/>
    <w:rsid w:val="00AF5832"/>
    <w:rsid w:val="00B00074"/>
    <w:rsid w:val="00B01C18"/>
    <w:rsid w:val="00B03AD6"/>
    <w:rsid w:val="00B03CB9"/>
    <w:rsid w:val="00B10739"/>
    <w:rsid w:val="00B1093D"/>
    <w:rsid w:val="00B12A47"/>
    <w:rsid w:val="00B12B4D"/>
    <w:rsid w:val="00B14EA2"/>
    <w:rsid w:val="00B1691A"/>
    <w:rsid w:val="00B17284"/>
    <w:rsid w:val="00B17DEB"/>
    <w:rsid w:val="00B20705"/>
    <w:rsid w:val="00B2114B"/>
    <w:rsid w:val="00B21A52"/>
    <w:rsid w:val="00B2203E"/>
    <w:rsid w:val="00B2447E"/>
    <w:rsid w:val="00B24DFF"/>
    <w:rsid w:val="00B25460"/>
    <w:rsid w:val="00B26516"/>
    <w:rsid w:val="00B27955"/>
    <w:rsid w:val="00B31451"/>
    <w:rsid w:val="00B31D88"/>
    <w:rsid w:val="00B340CF"/>
    <w:rsid w:val="00B34925"/>
    <w:rsid w:val="00B35325"/>
    <w:rsid w:val="00B35ECE"/>
    <w:rsid w:val="00B4061A"/>
    <w:rsid w:val="00B40BBF"/>
    <w:rsid w:val="00B41AEE"/>
    <w:rsid w:val="00B42355"/>
    <w:rsid w:val="00B43234"/>
    <w:rsid w:val="00B4341D"/>
    <w:rsid w:val="00B446C2"/>
    <w:rsid w:val="00B465EA"/>
    <w:rsid w:val="00B4735F"/>
    <w:rsid w:val="00B473D8"/>
    <w:rsid w:val="00B52329"/>
    <w:rsid w:val="00B52385"/>
    <w:rsid w:val="00B60929"/>
    <w:rsid w:val="00B60EEB"/>
    <w:rsid w:val="00B62238"/>
    <w:rsid w:val="00B62B15"/>
    <w:rsid w:val="00B66085"/>
    <w:rsid w:val="00B66522"/>
    <w:rsid w:val="00B674AC"/>
    <w:rsid w:val="00B728B9"/>
    <w:rsid w:val="00B74D58"/>
    <w:rsid w:val="00B75281"/>
    <w:rsid w:val="00B75875"/>
    <w:rsid w:val="00B77C80"/>
    <w:rsid w:val="00B826C9"/>
    <w:rsid w:val="00B832A1"/>
    <w:rsid w:val="00B837C9"/>
    <w:rsid w:val="00B837EC"/>
    <w:rsid w:val="00B83FE8"/>
    <w:rsid w:val="00B85642"/>
    <w:rsid w:val="00B85C8F"/>
    <w:rsid w:val="00B85DE9"/>
    <w:rsid w:val="00B864ED"/>
    <w:rsid w:val="00B868BA"/>
    <w:rsid w:val="00B87F99"/>
    <w:rsid w:val="00B902ED"/>
    <w:rsid w:val="00B90DB5"/>
    <w:rsid w:val="00B9187C"/>
    <w:rsid w:val="00B923AE"/>
    <w:rsid w:val="00B93477"/>
    <w:rsid w:val="00B93B3E"/>
    <w:rsid w:val="00B959FC"/>
    <w:rsid w:val="00BA170C"/>
    <w:rsid w:val="00BA1CC5"/>
    <w:rsid w:val="00BA2008"/>
    <w:rsid w:val="00BA3DDB"/>
    <w:rsid w:val="00BA46A5"/>
    <w:rsid w:val="00BA5421"/>
    <w:rsid w:val="00BA752F"/>
    <w:rsid w:val="00BB1CDD"/>
    <w:rsid w:val="00BB1DEB"/>
    <w:rsid w:val="00BB274B"/>
    <w:rsid w:val="00BB648E"/>
    <w:rsid w:val="00BB7422"/>
    <w:rsid w:val="00BB770B"/>
    <w:rsid w:val="00BB7CF4"/>
    <w:rsid w:val="00BC0F09"/>
    <w:rsid w:val="00BC1D37"/>
    <w:rsid w:val="00BC2458"/>
    <w:rsid w:val="00BC4247"/>
    <w:rsid w:val="00BC5A1C"/>
    <w:rsid w:val="00BC737F"/>
    <w:rsid w:val="00BD3D27"/>
    <w:rsid w:val="00BD4E0D"/>
    <w:rsid w:val="00BD5A3D"/>
    <w:rsid w:val="00BE0267"/>
    <w:rsid w:val="00BE48EC"/>
    <w:rsid w:val="00BE52E8"/>
    <w:rsid w:val="00BE7201"/>
    <w:rsid w:val="00BE771F"/>
    <w:rsid w:val="00BE7B71"/>
    <w:rsid w:val="00BF0586"/>
    <w:rsid w:val="00BF38DD"/>
    <w:rsid w:val="00BF564D"/>
    <w:rsid w:val="00BF6908"/>
    <w:rsid w:val="00BF787A"/>
    <w:rsid w:val="00C01B91"/>
    <w:rsid w:val="00C03992"/>
    <w:rsid w:val="00C060CB"/>
    <w:rsid w:val="00C06579"/>
    <w:rsid w:val="00C101AF"/>
    <w:rsid w:val="00C114C3"/>
    <w:rsid w:val="00C1227F"/>
    <w:rsid w:val="00C15D55"/>
    <w:rsid w:val="00C1773E"/>
    <w:rsid w:val="00C2179E"/>
    <w:rsid w:val="00C23177"/>
    <w:rsid w:val="00C236D8"/>
    <w:rsid w:val="00C24758"/>
    <w:rsid w:val="00C24B94"/>
    <w:rsid w:val="00C24FBA"/>
    <w:rsid w:val="00C256A6"/>
    <w:rsid w:val="00C259A8"/>
    <w:rsid w:val="00C3263F"/>
    <w:rsid w:val="00C33AB6"/>
    <w:rsid w:val="00C3495B"/>
    <w:rsid w:val="00C368F3"/>
    <w:rsid w:val="00C40957"/>
    <w:rsid w:val="00C43038"/>
    <w:rsid w:val="00C43175"/>
    <w:rsid w:val="00C438E0"/>
    <w:rsid w:val="00C46057"/>
    <w:rsid w:val="00C4694E"/>
    <w:rsid w:val="00C471E0"/>
    <w:rsid w:val="00C512CA"/>
    <w:rsid w:val="00C513D4"/>
    <w:rsid w:val="00C53192"/>
    <w:rsid w:val="00C53D43"/>
    <w:rsid w:val="00C544D5"/>
    <w:rsid w:val="00C562C0"/>
    <w:rsid w:val="00C57A82"/>
    <w:rsid w:val="00C57ECA"/>
    <w:rsid w:val="00C60330"/>
    <w:rsid w:val="00C607FE"/>
    <w:rsid w:val="00C60C37"/>
    <w:rsid w:val="00C61251"/>
    <w:rsid w:val="00C61F56"/>
    <w:rsid w:val="00C63FFB"/>
    <w:rsid w:val="00C64159"/>
    <w:rsid w:val="00C65114"/>
    <w:rsid w:val="00C71103"/>
    <w:rsid w:val="00C7180D"/>
    <w:rsid w:val="00C747B8"/>
    <w:rsid w:val="00C74D77"/>
    <w:rsid w:val="00C76385"/>
    <w:rsid w:val="00C806F6"/>
    <w:rsid w:val="00C816B2"/>
    <w:rsid w:val="00C81E15"/>
    <w:rsid w:val="00C8239B"/>
    <w:rsid w:val="00C82700"/>
    <w:rsid w:val="00C82D97"/>
    <w:rsid w:val="00C9116B"/>
    <w:rsid w:val="00C91C5B"/>
    <w:rsid w:val="00C933B8"/>
    <w:rsid w:val="00C93589"/>
    <w:rsid w:val="00C93863"/>
    <w:rsid w:val="00C9571B"/>
    <w:rsid w:val="00C95969"/>
    <w:rsid w:val="00C95A9B"/>
    <w:rsid w:val="00C96713"/>
    <w:rsid w:val="00C97062"/>
    <w:rsid w:val="00CA23CF"/>
    <w:rsid w:val="00CA2CD7"/>
    <w:rsid w:val="00CA43B8"/>
    <w:rsid w:val="00CA588C"/>
    <w:rsid w:val="00CA6559"/>
    <w:rsid w:val="00CA7357"/>
    <w:rsid w:val="00CB03DD"/>
    <w:rsid w:val="00CB24E2"/>
    <w:rsid w:val="00CB2A5C"/>
    <w:rsid w:val="00CB2E51"/>
    <w:rsid w:val="00CB65CB"/>
    <w:rsid w:val="00CC0CFE"/>
    <w:rsid w:val="00CC1F13"/>
    <w:rsid w:val="00CC23E5"/>
    <w:rsid w:val="00CC243A"/>
    <w:rsid w:val="00CC27AC"/>
    <w:rsid w:val="00CC2EEB"/>
    <w:rsid w:val="00CC3D20"/>
    <w:rsid w:val="00CC7EF6"/>
    <w:rsid w:val="00CD03AB"/>
    <w:rsid w:val="00CD1FBE"/>
    <w:rsid w:val="00CD4013"/>
    <w:rsid w:val="00CD40DC"/>
    <w:rsid w:val="00CD5735"/>
    <w:rsid w:val="00CE5B68"/>
    <w:rsid w:val="00CE7471"/>
    <w:rsid w:val="00CF103C"/>
    <w:rsid w:val="00CF1A07"/>
    <w:rsid w:val="00CF2670"/>
    <w:rsid w:val="00CF26CB"/>
    <w:rsid w:val="00CF359A"/>
    <w:rsid w:val="00CF3D94"/>
    <w:rsid w:val="00CF443A"/>
    <w:rsid w:val="00CF5499"/>
    <w:rsid w:val="00CF5B90"/>
    <w:rsid w:val="00D0107E"/>
    <w:rsid w:val="00D032B7"/>
    <w:rsid w:val="00D03641"/>
    <w:rsid w:val="00D037BB"/>
    <w:rsid w:val="00D051ED"/>
    <w:rsid w:val="00D062E7"/>
    <w:rsid w:val="00D06B31"/>
    <w:rsid w:val="00D12F90"/>
    <w:rsid w:val="00D13ABA"/>
    <w:rsid w:val="00D14A1E"/>
    <w:rsid w:val="00D15206"/>
    <w:rsid w:val="00D16EF7"/>
    <w:rsid w:val="00D22023"/>
    <w:rsid w:val="00D232B2"/>
    <w:rsid w:val="00D268DD"/>
    <w:rsid w:val="00D30CF7"/>
    <w:rsid w:val="00D310A6"/>
    <w:rsid w:val="00D31426"/>
    <w:rsid w:val="00D34564"/>
    <w:rsid w:val="00D363BC"/>
    <w:rsid w:val="00D37290"/>
    <w:rsid w:val="00D378BB"/>
    <w:rsid w:val="00D37B9B"/>
    <w:rsid w:val="00D43797"/>
    <w:rsid w:val="00D44D5B"/>
    <w:rsid w:val="00D45CB7"/>
    <w:rsid w:val="00D476B6"/>
    <w:rsid w:val="00D50EF3"/>
    <w:rsid w:val="00D527D5"/>
    <w:rsid w:val="00D54DE7"/>
    <w:rsid w:val="00D57150"/>
    <w:rsid w:val="00D63D6A"/>
    <w:rsid w:val="00D6505D"/>
    <w:rsid w:val="00D6634A"/>
    <w:rsid w:val="00D66F4C"/>
    <w:rsid w:val="00D673B0"/>
    <w:rsid w:val="00D67704"/>
    <w:rsid w:val="00D70FD5"/>
    <w:rsid w:val="00D7247D"/>
    <w:rsid w:val="00D738F4"/>
    <w:rsid w:val="00D74BAC"/>
    <w:rsid w:val="00D760EF"/>
    <w:rsid w:val="00D762FB"/>
    <w:rsid w:val="00D768D0"/>
    <w:rsid w:val="00D81674"/>
    <w:rsid w:val="00D831F3"/>
    <w:rsid w:val="00D84B0D"/>
    <w:rsid w:val="00D8556E"/>
    <w:rsid w:val="00D85642"/>
    <w:rsid w:val="00D85849"/>
    <w:rsid w:val="00D85B68"/>
    <w:rsid w:val="00D86CB9"/>
    <w:rsid w:val="00D87213"/>
    <w:rsid w:val="00D876A8"/>
    <w:rsid w:val="00D91E9C"/>
    <w:rsid w:val="00D948C0"/>
    <w:rsid w:val="00D954FD"/>
    <w:rsid w:val="00D95FD6"/>
    <w:rsid w:val="00D97812"/>
    <w:rsid w:val="00DA00E8"/>
    <w:rsid w:val="00DA06EF"/>
    <w:rsid w:val="00DA0776"/>
    <w:rsid w:val="00DA0C95"/>
    <w:rsid w:val="00DA1BB5"/>
    <w:rsid w:val="00DA2127"/>
    <w:rsid w:val="00DA30E5"/>
    <w:rsid w:val="00DA3DD3"/>
    <w:rsid w:val="00DA4A87"/>
    <w:rsid w:val="00DA4F12"/>
    <w:rsid w:val="00DA5521"/>
    <w:rsid w:val="00DA756A"/>
    <w:rsid w:val="00DB03F9"/>
    <w:rsid w:val="00DB0774"/>
    <w:rsid w:val="00DB20AE"/>
    <w:rsid w:val="00DB4171"/>
    <w:rsid w:val="00DB4934"/>
    <w:rsid w:val="00DB4B27"/>
    <w:rsid w:val="00DB5601"/>
    <w:rsid w:val="00DB660C"/>
    <w:rsid w:val="00DC0E68"/>
    <w:rsid w:val="00DC1F5E"/>
    <w:rsid w:val="00DC2AFB"/>
    <w:rsid w:val="00DC3442"/>
    <w:rsid w:val="00DC3A37"/>
    <w:rsid w:val="00DC4141"/>
    <w:rsid w:val="00DC477E"/>
    <w:rsid w:val="00DC49B1"/>
    <w:rsid w:val="00DC50F8"/>
    <w:rsid w:val="00DC58DA"/>
    <w:rsid w:val="00DC6CE0"/>
    <w:rsid w:val="00DD13A5"/>
    <w:rsid w:val="00DD312B"/>
    <w:rsid w:val="00DD3C0D"/>
    <w:rsid w:val="00DD50AB"/>
    <w:rsid w:val="00DD53B0"/>
    <w:rsid w:val="00DD61AC"/>
    <w:rsid w:val="00DD7ADA"/>
    <w:rsid w:val="00DD7C64"/>
    <w:rsid w:val="00DE04A4"/>
    <w:rsid w:val="00DE07A4"/>
    <w:rsid w:val="00DE2652"/>
    <w:rsid w:val="00DE3133"/>
    <w:rsid w:val="00DE41DC"/>
    <w:rsid w:val="00DE42FF"/>
    <w:rsid w:val="00DE50A5"/>
    <w:rsid w:val="00DE58E5"/>
    <w:rsid w:val="00DE6BD8"/>
    <w:rsid w:val="00DE72B6"/>
    <w:rsid w:val="00DF0122"/>
    <w:rsid w:val="00DF4200"/>
    <w:rsid w:val="00DF4794"/>
    <w:rsid w:val="00DF4BEB"/>
    <w:rsid w:val="00DF539A"/>
    <w:rsid w:val="00DF647E"/>
    <w:rsid w:val="00E00290"/>
    <w:rsid w:val="00E0116E"/>
    <w:rsid w:val="00E01A39"/>
    <w:rsid w:val="00E0210B"/>
    <w:rsid w:val="00E03E0D"/>
    <w:rsid w:val="00E05067"/>
    <w:rsid w:val="00E07E5B"/>
    <w:rsid w:val="00E10E94"/>
    <w:rsid w:val="00E13A92"/>
    <w:rsid w:val="00E14A59"/>
    <w:rsid w:val="00E1581D"/>
    <w:rsid w:val="00E17574"/>
    <w:rsid w:val="00E22B51"/>
    <w:rsid w:val="00E22B98"/>
    <w:rsid w:val="00E242FE"/>
    <w:rsid w:val="00E24EB0"/>
    <w:rsid w:val="00E24F21"/>
    <w:rsid w:val="00E261AF"/>
    <w:rsid w:val="00E27B58"/>
    <w:rsid w:val="00E314F9"/>
    <w:rsid w:val="00E33CE2"/>
    <w:rsid w:val="00E36273"/>
    <w:rsid w:val="00E4074A"/>
    <w:rsid w:val="00E427C3"/>
    <w:rsid w:val="00E44BB2"/>
    <w:rsid w:val="00E470F5"/>
    <w:rsid w:val="00E4747A"/>
    <w:rsid w:val="00E51607"/>
    <w:rsid w:val="00E5214E"/>
    <w:rsid w:val="00E535C4"/>
    <w:rsid w:val="00E558F6"/>
    <w:rsid w:val="00E570DD"/>
    <w:rsid w:val="00E576E9"/>
    <w:rsid w:val="00E57982"/>
    <w:rsid w:val="00E608E9"/>
    <w:rsid w:val="00E61297"/>
    <w:rsid w:val="00E6148C"/>
    <w:rsid w:val="00E668B4"/>
    <w:rsid w:val="00E66F23"/>
    <w:rsid w:val="00E70765"/>
    <w:rsid w:val="00E71FFD"/>
    <w:rsid w:val="00E74D61"/>
    <w:rsid w:val="00E760A0"/>
    <w:rsid w:val="00E775CD"/>
    <w:rsid w:val="00E80103"/>
    <w:rsid w:val="00E81A46"/>
    <w:rsid w:val="00E81BB0"/>
    <w:rsid w:val="00E83E5C"/>
    <w:rsid w:val="00E84DE8"/>
    <w:rsid w:val="00E85C21"/>
    <w:rsid w:val="00E8611F"/>
    <w:rsid w:val="00E86A00"/>
    <w:rsid w:val="00E871A2"/>
    <w:rsid w:val="00E90127"/>
    <w:rsid w:val="00E926A0"/>
    <w:rsid w:val="00E92E91"/>
    <w:rsid w:val="00E93C4D"/>
    <w:rsid w:val="00E946E5"/>
    <w:rsid w:val="00E949F1"/>
    <w:rsid w:val="00E9504C"/>
    <w:rsid w:val="00E96604"/>
    <w:rsid w:val="00E967ED"/>
    <w:rsid w:val="00EA15A8"/>
    <w:rsid w:val="00EA5208"/>
    <w:rsid w:val="00EB1BE6"/>
    <w:rsid w:val="00EB3296"/>
    <w:rsid w:val="00EB4A6A"/>
    <w:rsid w:val="00EB6F32"/>
    <w:rsid w:val="00EB7165"/>
    <w:rsid w:val="00EC0787"/>
    <w:rsid w:val="00EC0BD9"/>
    <w:rsid w:val="00EC145D"/>
    <w:rsid w:val="00EC1D52"/>
    <w:rsid w:val="00EC4AA1"/>
    <w:rsid w:val="00EC5582"/>
    <w:rsid w:val="00EC7ADC"/>
    <w:rsid w:val="00EC7F73"/>
    <w:rsid w:val="00ED17DF"/>
    <w:rsid w:val="00ED3510"/>
    <w:rsid w:val="00ED42C7"/>
    <w:rsid w:val="00ED6E73"/>
    <w:rsid w:val="00ED7106"/>
    <w:rsid w:val="00ED7F04"/>
    <w:rsid w:val="00EE0C1B"/>
    <w:rsid w:val="00EE0C7A"/>
    <w:rsid w:val="00EE3236"/>
    <w:rsid w:val="00EE358C"/>
    <w:rsid w:val="00EE55E5"/>
    <w:rsid w:val="00EE65CF"/>
    <w:rsid w:val="00EE6CA4"/>
    <w:rsid w:val="00EE6D3A"/>
    <w:rsid w:val="00EE7279"/>
    <w:rsid w:val="00EE7409"/>
    <w:rsid w:val="00EF103B"/>
    <w:rsid w:val="00EF209B"/>
    <w:rsid w:val="00EF2A25"/>
    <w:rsid w:val="00EF2DEF"/>
    <w:rsid w:val="00EF40BA"/>
    <w:rsid w:val="00EF41E5"/>
    <w:rsid w:val="00EF5B1B"/>
    <w:rsid w:val="00EF68C2"/>
    <w:rsid w:val="00EF774A"/>
    <w:rsid w:val="00EF7BEB"/>
    <w:rsid w:val="00F02513"/>
    <w:rsid w:val="00F044D3"/>
    <w:rsid w:val="00F0620C"/>
    <w:rsid w:val="00F06518"/>
    <w:rsid w:val="00F06C31"/>
    <w:rsid w:val="00F072BD"/>
    <w:rsid w:val="00F10632"/>
    <w:rsid w:val="00F1222D"/>
    <w:rsid w:val="00F1277E"/>
    <w:rsid w:val="00F13ADF"/>
    <w:rsid w:val="00F14AFD"/>
    <w:rsid w:val="00F159D2"/>
    <w:rsid w:val="00F16176"/>
    <w:rsid w:val="00F1728F"/>
    <w:rsid w:val="00F206E9"/>
    <w:rsid w:val="00F213BD"/>
    <w:rsid w:val="00F21C01"/>
    <w:rsid w:val="00F238CC"/>
    <w:rsid w:val="00F23A41"/>
    <w:rsid w:val="00F23FBF"/>
    <w:rsid w:val="00F273DE"/>
    <w:rsid w:val="00F30C42"/>
    <w:rsid w:val="00F31987"/>
    <w:rsid w:val="00F329CC"/>
    <w:rsid w:val="00F33F4F"/>
    <w:rsid w:val="00F34E47"/>
    <w:rsid w:val="00F36BEF"/>
    <w:rsid w:val="00F40B92"/>
    <w:rsid w:val="00F422BF"/>
    <w:rsid w:val="00F4379F"/>
    <w:rsid w:val="00F45950"/>
    <w:rsid w:val="00F46DB3"/>
    <w:rsid w:val="00F46FDD"/>
    <w:rsid w:val="00F4731B"/>
    <w:rsid w:val="00F501EF"/>
    <w:rsid w:val="00F51109"/>
    <w:rsid w:val="00F534F6"/>
    <w:rsid w:val="00F5444F"/>
    <w:rsid w:val="00F560C4"/>
    <w:rsid w:val="00F56818"/>
    <w:rsid w:val="00F56B91"/>
    <w:rsid w:val="00F56CAE"/>
    <w:rsid w:val="00F576A1"/>
    <w:rsid w:val="00F618E7"/>
    <w:rsid w:val="00F65530"/>
    <w:rsid w:val="00F656E2"/>
    <w:rsid w:val="00F675B4"/>
    <w:rsid w:val="00F70D90"/>
    <w:rsid w:val="00F70E64"/>
    <w:rsid w:val="00F72F66"/>
    <w:rsid w:val="00F7694E"/>
    <w:rsid w:val="00F76E60"/>
    <w:rsid w:val="00F772B9"/>
    <w:rsid w:val="00F777CC"/>
    <w:rsid w:val="00F80800"/>
    <w:rsid w:val="00F81579"/>
    <w:rsid w:val="00F8377A"/>
    <w:rsid w:val="00F84A19"/>
    <w:rsid w:val="00F851FD"/>
    <w:rsid w:val="00F8558A"/>
    <w:rsid w:val="00F86DA1"/>
    <w:rsid w:val="00F87890"/>
    <w:rsid w:val="00F87D7D"/>
    <w:rsid w:val="00F93C9E"/>
    <w:rsid w:val="00F94D61"/>
    <w:rsid w:val="00F967E8"/>
    <w:rsid w:val="00F97730"/>
    <w:rsid w:val="00F97F74"/>
    <w:rsid w:val="00FA073B"/>
    <w:rsid w:val="00FA17A7"/>
    <w:rsid w:val="00FA1846"/>
    <w:rsid w:val="00FA2E6A"/>
    <w:rsid w:val="00FA3501"/>
    <w:rsid w:val="00FA371B"/>
    <w:rsid w:val="00FA4272"/>
    <w:rsid w:val="00FA48BD"/>
    <w:rsid w:val="00FA4A00"/>
    <w:rsid w:val="00FA54D0"/>
    <w:rsid w:val="00FA5BF2"/>
    <w:rsid w:val="00FA6FE4"/>
    <w:rsid w:val="00FB0B2F"/>
    <w:rsid w:val="00FB0B88"/>
    <w:rsid w:val="00FB3A78"/>
    <w:rsid w:val="00FB40E2"/>
    <w:rsid w:val="00FB4499"/>
    <w:rsid w:val="00FB4B03"/>
    <w:rsid w:val="00FB4B89"/>
    <w:rsid w:val="00FB6DB6"/>
    <w:rsid w:val="00FB6E03"/>
    <w:rsid w:val="00FB6ECA"/>
    <w:rsid w:val="00FB7B05"/>
    <w:rsid w:val="00FC03FA"/>
    <w:rsid w:val="00FC36AA"/>
    <w:rsid w:val="00FC4C3F"/>
    <w:rsid w:val="00FC5B09"/>
    <w:rsid w:val="00FC6011"/>
    <w:rsid w:val="00FC70C7"/>
    <w:rsid w:val="00FD0D2D"/>
    <w:rsid w:val="00FD0DE4"/>
    <w:rsid w:val="00FD2811"/>
    <w:rsid w:val="00FD2A2A"/>
    <w:rsid w:val="00FD3523"/>
    <w:rsid w:val="00FD3D00"/>
    <w:rsid w:val="00FD4376"/>
    <w:rsid w:val="00FD5ECC"/>
    <w:rsid w:val="00FD62D6"/>
    <w:rsid w:val="00FD63BA"/>
    <w:rsid w:val="00FE3929"/>
    <w:rsid w:val="00FE3A4B"/>
    <w:rsid w:val="00FE4D08"/>
    <w:rsid w:val="00FE6295"/>
    <w:rsid w:val="00FF0479"/>
    <w:rsid w:val="00FF15EE"/>
    <w:rsid w:val="00FF27BB"/>
    <w:rsid w:val="00FF4440"/>
    <w:rsid w:val="00FF4A82"/>
    <w:rsid w:val="00FF682B"/>
    <w:rsid w:val="00FF7789"/>
    <w:rsid w:val="0176447D"/>
    <w:rsid w:val="050C715D"/>
    <w:rsid w:val="0657FCFA"/>
    <w:rsid w:val="0A501894"/>
    <w:rsid w:val="0B4FDEAD"/>
    <w:rsid w:val="0D1E62B0"/>
    <w:rsid w:val="11A89BB9"/>
    <w:rsid w:val="132F8D91"/>
    <w:rsid w:val="1874D43A"/>
    <w:rsid w:val="1B3414DF"/>
    <w:rsid w:val="1BAB10B0"/>
    <w:rsid w:val="1BAB76EB"/>
    <w:rsid w:val="1D333248"/>
    <w:rsid w:val="1D704826"/>
    <w:rsid w:val="1E34AFB7"/>
    <w:rsid w:val="1FFEDCB6"/>
    <w:rsid w:val="216C5079"/>
    <w:rsid w:val="230820DA"/>
    <w:rsid w:val="268B58A9"/>
    <w:rsid w:val="26D2273F"/>
    <w:rsid w:val="27E512D4"/>
    <w:rsid w:val="2990A40A"/>
    <w:rsid w:val="3049BFE1"/>
    <w:rsid w:val="31597A61"/>
    <w:rsid w:val="33FBC432"/>
    <w:rsid w:val="34D0480A"/>
    <w:rsid w:val="3A977C20"/>
    <w:rsid w:val="3AE8BB0C"/>
    <w:rsid w:val="3C708AF8"/>
    <w:rsid w:val="3E3E3474"/>
    <w:rsid w:val="3E9F23C6"/>
    <w:rsid w:val="468A29BB"/>
    <w:rsid w:val="4B5BC416"/>
    <w:rsid w:val="4D1B4A52"/>
    <w:rsid w:val="4EEF68A9"/>
    <w:rsid w:val="51C980B8"/>
    <w:rsid w:val="532976AB"/>
    <w:rsid w:val="564356DA"/>
    <w:rsid w:val="56F91953"/>
    <w:rsid w:val="59E08D66"/>
    <w:rsid w:val="5B1946AF"/>
    <w:rsid w:val="5CB763C4"/>
    <w:rsid w:val="5E7F34D8"/>
    <w:rsid w:val="5FAED244"/>
    <w:rsid w:val="670DC312"/>
    <w:rsid w:val="670E40FE"/>
    <w:rsid w:val="6777E388"/>
    <w:rsid w:val="69560D99"/>
    <w:rsid w:val="6A98FD14"/>
    <w:rsid w:val="6A9CA914"/>
    <w:rsid w:val="6B4F4086"/>
    <w:rsid w:val="6C3E05FD"/>
    <w:rsid w:val="6C4B54AB"/>
    <w:rsid w:val="7048BD14"/>
    <w:rsid w:val="711EC5CE"/>
    <w:rsid w:val="71E32D5F"/>
    <w:rsid w:val="75DF34BC"/>
    <w:rsid w:val="77D0B4D2"/>
    <w:rsid w:val="782F8096"/>
    <w:rsid w:val="7E05365C"/>
    <w:rsid w:val="7E58D8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141A5CC"/>
  <w15:docId w15:val="{76D34160-5D71-4B84-B508-CDAB9B2DDD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Times New Roman" w:hAnsi="Calibri" w:cs="Times New Roman"/>
        <w:sz w:val="22"/>
        <w:szCs w:val="22"/>
        <w:lang w:val="en-AU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iPriority="1" w:unhideWhenUsed="1"/>
    <w:lsdException w:name="index 2" w:semiHidden="1" w:uiPriority="1" w:unhideWhenUsed="1"/>
    <w:lsdException w:name="index 3" w:semiHidden="1" w:uiPriority="1" w:unhideWhenUsed="1"/>
    <w:lsdException w:name="index 4" w:semiHidden="1" w:uiPriority="1" w:unhideWhenUsed="1"/>
    <w:lsdException w:name="index 5" w:semiHidden="1" w:uiPriority="1" w:unhideWhenUsed="1"/>
    <w:lsdException w:name="index 6" w:semiHidden="1" w:uiPriority="1" w:unhideWhenUsed="1"/>
    <w:lsdException w:name="index 7" w:semiHidden="1" w:uiPriority="1" w:unhideWhenUsed="1"/>
    <w:lsdException w:name="index 8" w:semiHidden="1" w:uiPriority="1" w:unhideWhenUsed="1"/>
    <w:lsdException w:name="index 9" w:semiHidden="1" w:uiPriority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iPriority="1" w:unhideWhenUsed="1"/>
    <w:lsdException w:name="footnote text" w:semiHidden="1" w:uiPriority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iPriority="1" w:unhideWhenUsed="1"/>
    <w:lsdException w:name="caption" w:semiHidden="1" w:uiPriority="1" w:unhideWhenUsed="1" w:qFormat="1"/>
    <w:lsdException w:name="table of figures" w:semiHidden="1" w:uiPriority="99" w:unhideWhenUsed="1"/>
    <w:lsdException w:name="envelope address" w:semiHidden="1" w:uiPriority="1" w:unhideWhenUsed="1"/>
    <w:lsdException w:name="envelope return" w:semiHidden="1" w:unhideWhenUsed="1"/>
    <w:lsdException w:name="footnote reference" w:semiHidden="1" w:uiPriority="1" w:unhideWhenUsed="1"/>
    <w:lsdException w:name="annotation reference" w:semiHidden="1" w:unhideWhenUsed="1"/>
    <w:lsdException w:name="line number" w:semiHidden="1" w:uiPriority="1" w:unhideWhenUsed="1"/>
    <w:lsdException w:name="page number" w:semiHidden="1" w:unhideWhenUsed="1"/>
    <w:lsdException w:name="endnote reference" w:semiHidden="1" w:uiPriority="1" w:unhideWhenUsed="1"/>
    <w:lsdException w:name="endnote text" w:semiHidden="1" w:uiPriority="1" w:unhideWhenUsed="1"/>
    <w:lsdException w:name="table of authorities" w:semiHidden="1" w:unhideWhenUsed="1"/>
    <w:lsdException w:name="macro" w:semiHidden="1" w:uiPriority="1" w:unhideWhenUsed="1"/>
    <w:lsdException w:name="toa heading" w:semiHidden="1" w:unhideWhenUsed="1"/>
    <w:lsdException w:name="List" w:semiHidden="1" w:uiPriority="1" w:unhideWhenUsed="1"/>
    <w:lsdException w:name="List Number" w:semiHidden="1" w:uiPriority="1"/>
    <w:lsdException w:name="List 2" w:semiHidden="1" w:uiPriority="1" w:unhideWhenUsed="1"/>
    <w:lsdException w:name="List 3" w:semiHidden="1" w:uiPriority="1" w:unhideWhenUsed="1"/>
    <w:lsdException w:name="List 4" w:semiHidden="1" w:uiPriority="1" w:unhideWhenUsed="1"/>
    <w:lsdException w:name="List 5" w:semiHidden="1" w:uiPriority="1" w:unhideWhenUsed="1"/>
    <w:lsdException w:name="List Bullet 2" w:semiHidden="1" w:uiPriority="1" w:unhideWhenUsed="1"/>
    <w:lsdException w:name="List Bullet 3" w:semiHidden="1" w:uiPriority="1" w:unhideWhenUsed="1"/>
    <w:lsdException w:name="List Bullet 4" w:semiHidden="1" w:uiPriority="1" w:unhideWhenUsed="1"/>
    <w:lsdException w:name="List Bullet 5" w:semiHidden="1" w:uiPriority="1" w:unhideWhenUsed="1"/>
    <w:lsdException w:name="List Number 2" w:semiHidden="1" w:unhideWhenUsed="1"/>
    <w:lsdException w:name="List Number 3" w:semiHidden="1" w:unhideWhenUsed="1"/>
    <w:lsdException w:name="List Number 4" w:semiHidden="1" w:uiPriority="1" w:unhideWhenUsed="1"/>
    <w:lsdException w:name="List Number 5" w:semiHidden="1" w:uiPriority="1" w:unhideWhenUsed="1"/>
    <w:lsdException w:name="Title" w:qFormat="1"/>
    <w:lsdException w:name="Closing" w:semiHidden="1" w:uiPriority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iPriority="1" w:unhideWhenUsed="1"/>
    <w:lsdException w:name="List Continue 2" w:semiHidden="1" w:uiPriority="1" w:unhideWhenUsed="1"/>
    <w:lsdException w:name="List Continue 3" w:semiHidden="1" w:uiPriority="1"/>
    <w:lsdException w:name="List Continue 4" w:semiHidden="1" w:uiPriority="1"/>
    <w:lsdException w:name="List Continue 5" w:semiHidden="1" w:uiPriority="1"/>
    <w:lsdException w:name="Message Header" w:semiHidden="1" w:uiPriority="1" w:unhideWhenUsed="1"/>
    <w:lsdException w:name="Subtitle" w:semiHidden="1" w:qFormat="1"/>
    <w:lsdException w:name="Salutation" w:semiHidden="1" w:unhideWhenUsed="1"/>
    <w:lsdException w:name="Date" w:semiHidden="1" w:uiPriority="1" w:unhideWhenUsed="1"/>
    <w:lsdException w:name="Body Text First Indent" w:semiHidden="1" w:uiPriority="1" w:unhideWhenUsed="1"/>
    <w:lsdException w:name="Body Text First Indent 2" w:semiHidden="1" w:uiPriority="1" w:unhideWhenUsed="1"/>
    <w:lsdException w:name="Note Heading" w:semiHidden="1" w:uiPriority="1" w:unhideWhenUsed="1"/>
    <w:lsdException w:name="Body Text 2" w:semiHidden="1" w:uiPriority="1" w:unhideWhenUsed="1"/>
    <w:lsdException w:name="Body Text 3" w:semiHidden="1" w:uiPriority="1" w:unhideWhenUsed="1"/>
    <w:lsdException w:name="Body Text Indent 2" w:semiHidden="1" w:unhideWhenUsed="1"/>
    <w:lsdException w:name="Body Text Indent 3" w:semiHidden="1" w:unhideWhenUsed="1"/>
    <w:lsdException w:name="Block Text" w:semiHidden="1" w:uiPriority="1" w:unhideWhenUsed="1"/>
    <w:lsdException w:name="Hyperlink" w:semiHidden="1" w:uiPriority="99" w:unhideWhenUsed="1"/>
    <w:lsdException w:name="FollowedHyperlink" w:semiHidden="1" w:unhideWhenUsed="1"/>
    <w:lsdException w:name="Strong" w:semiHidden="1" w:qFormat="1"/>
    <w:lsdException w:name="Emphasis" w:semiHidden="1" w:uiPriority="1" w:unhideWhenUsed="1" w:qFormat="1"/>
    <w:lsdException w:name="Document Map" w:semiHidden="1" w:uiPriority="1" w:unhideWhenUsed="1"/>
    <w:lsdException w:name="Plain Text" w:semiHidden="1" w:uiPriority="1" w:unhideWhenUsed="1"/>
    <w:lsdException w:name="E-mail Signature" w:semiHidden="1" w:uiPriority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iPriority="1" w:unhideWhenUsed="1"/>
    <w:lsdException w:name="HTML Address" w:semiHidden="1" w:uiPriority="1" w:unhideWhenUsed="1"/>
    <w:lsdException w:name="HTML Cite" w:semiHidden="1" w:uiPriority="1" w:unhideWhenUsed="1"/>
    <w:lsdException w:name="HTML Code" w:semiHidden="1" w:uiPriority="1" w:unhideWhenUsed="1"/>
    <w:lsdException w:name="HTML Definition" w:semiHidden="1" w:uiPriority="1" w:unhideWhenUsed="1"/>
    <w:lsdException w:name="HTML Keyboard" w:semiHidden="1" w:uiPriority="1" w:unhideWhenUsed="1"/>
    <w:lsdException w:name="HTML Preformatted" w:semiHidden="1" w:uiPriority="1" w:unhideWhenUsed="1"/>
    <w:lsdException w:name="HTML Sample" w:semiHidden="1" w:uiPriority="1" w:unhideWhenUsed="1"/>
    <w:lsdException w:name="HTML Typewriter" w:semiHidden="1" w:uiPriority="1" w:unhideWhenUsed="1"/>
    <w:lsdException w:name="HTML Variable" w:semiHidden="1" w:uiPriority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uiPriority w:val="1"/>
    <w:qFormat/>
    <w:rsid w:val="00FA48BD"/>
    <w:pPr>
      <w:spacing w:after="240"/>
    </w:pPr>
  </w:style>
  <w:style w:type="paragraph" w:styleId="Heading1">
    <w:name w:val="heading 1"/>
    <w:aliases w:val="Main,heading 1 (Main),BB,Level 1,title"/>
    <w:basedOn w:val="Normal"/>
    <w:next w:val="Normal"/>
    <w:link w:val="Heading1Char"/>
    <w:uiPriority w:val="9"/>
    <w:semiHidden/>
    <w:qFormat/>
    <w:rsid w:val="002919A2"/>
    <w:pPr>
      <w:keepNext/>
      <w:numPr>
        <w:numId w:val="11"/>
      </w:numPr>
      <w:tabs>
        <w:tab w:val="left" w:pos="431"/>
      </w:tabs>
      <w:spacing w:after="360"/>
      <w:outlineLvl w:val="0"/>
    </w:pPr>
    <w:rPr>
      <w:b/>
      <w:caps/>
      <w:spacing w:val="20"/>
      <w:kern w:val="28"/>
      <w:sz w:val="28"/>
      <w:szCs w:val="20"/>
    </w:rPr>
  </w:style>
  <w:style w:type="paragraph" w:styleId="Heading2">
    <w:name w:val="heading 2"/>
    <w:aliases w:val="Clause 1,Level 2,Level 2 Head,proj2,proj21,proj22,proj23,proj24,proj25,proj26,proj27,proj28,proj29,proj210,proj211,proj212,proj221,proj231,proj241,proj251,proj261,proj271,proj281,proj291,proj2101,proj2111,proj213,proj222,proj232,proj242,2,h,h2"/>
    <w:basedOn w:val="Normal"/>
    <w:next w:val="Normal"/>
    <w:link w:val="Heading2Char"/>
    <w:uiPriority w:val="9"/>
    <w:semiHidden/>
    <w:qFormat/>
    <w:rsid w:val="00E470F5"/>
    <w:pPr>
      <w:keepNext/>
      <w:numPr>
        <w:ilvl w:val="1"/>
        <w:numId w:val="11"/>
      </w:numPr>
      <w:tabs>
        <w:tab w:val="left" w:pos="680"/>
        <w:tab w:val="left" w:pos="907"/>
        <w:tab w:val="left" w:pos="1134"/>
        <w:tab w:val="left" w:pos="1361"/>
        <w:tab w:val="left" w:pos="1588"/>
        <w:tab w:val="left" w:pos="1814"/>
        <w:tab w:val="left" w:pos="2041"/>
      </w:tabs>
      <w:spacing w:before="300" w:after="120" w:line="312" w:lineRule="auto"/>
      <w:ind w:left="5822"/>
      <w:outlineLvl w:val="1"/>
    </w:pPr>
    <w:rPr>
      <w:rFonts w:eastAsia="Times"/>
      <w:b/>
      <w:sz w:val="28"/>
      <w:szCs w:val="20"/>
    </w:rPr>
  </w:style>
  <w:style w:type="paragraph" w:styleId="Heading3">
    <w:name w:val="heading 3"/>
    <w:basedOn w:val="Normal"/>
    <w:next w:val="Normal"/>
    <w:link w:val="Heading3Char"/>
    <w:uiPriority w:val="9"/>
    <w:semiHidden/>
    <w:qFormat/>
    <w:rsid w:val="006112FC"/>
    <w:pPr>
      <w:keepNext/>
      <w:keepLines/>
      <w:numPr>
        <w:ilvl w:val="2"/>
        <w:numId w:val="1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Heading4">
    <w:name w:val="heading 4"/>
    <w:aliases w:val="Heading 4 (a) Indent 1.5,AS4,h4,sd,Standard H3,h41,Titre 4,h42,(a),Para4"/>
    <w:basedOn w:val="Normal"/>
    <w:next w:val="Normal"/>
    <w:link w:val="Heading4Char"/>
    <w:uiPriority w:val="9"/>
    <w:semiHidden/>
    <w:qFormat/>
    <w:rsid w:val="00E470F5"/>
    <w:pPr>
      <w:keepNext/>
      <w:numPr>
        <w:ilvl w:val="3"/>
        <w:numId w:val="11"/>
      </w:numPr>
      <w:tabs>
        <w:tab w:val="left" w:pos="227"/>
        <w:tab w:val="left" w:pos="680"/>
        <w:tab w:val="left" w:pos="907"/>
        <w:tab w:val="left" w:pos="1134"/>
        <w:tab w:val="left" w:pos="1361"/>
        <w:tab w:val="left" w:pos="1588"/>
        <w:tab w:val="left" w:pos="1814"/>
        <w:tab w:val="left" w:pos="2041"/>
      </w:tabs>
      <w:spacing w:before="240" w:after="60" w:line="312" w:lineRule="auto"/>
      <w:outlineLvl w:val="3"/>
    </w:pPr>
    <w:rPr>
      <w:rFonts w:ascii="Times New Roman" w:eastAsia="Times" w:hAnsi="Times New Roman"/>
      <w:b/>
      <w:bCs/>
      <w:sz w:val="28"/>
      <w:szCs w:val="28"/>
    </w:rPr>
  </w:style>
  <w:style w:type="paragraph" w:styleId="Heading5">
    <w:name w:val="heading 5"/>
    <w:aliases w:val="ASA5,Para5"/>
    <w:basedOn w:val="Normal"/>
    <w:next w:val="Normal"/>
    <w:link w:val="Heading5Char"/>
    <w:uiPriority w:val="9"/>
    <w:semiHidden/>
    <w:qFormat/>
    <w:rsid w:val="00E470F5"/>
    <w:pPr>
      <w:numPr>
        <w:ilvl w:val="4"/>
        <w:numId w:val="11"/>
      </w:numPr>
      <w:tabs>
        <w:tab w:val="left" w:pos="227"/>
        <w:tab w:val="left" w:pos="680"/>
        <w:tab w:val="left" w:pos="907"/>
        <w:tab w:val="left" w:pos="1134"/>
        <w:tab w:val="left" w:pos="1361"/>
        <w:tab w:val="left" w:pos="1588"/>
        <w:tab w:val="left" w:pos="1814"/>
        <w:tab w:val="left" w:pos="2041"/>
      </w:tabs>
      <w:spacing w:before="240" w:after="60" w:line="312" w:lineRule="auto"/>
      <w:outlineLvl w:val="4"/>
    </w:pPr>
    <w:rPr>
      <w:rFonts w:eastAsia="Times"/>
      <w:b/>
      <w:bCs/>
      <w:i/>
      <w:iCs/>
      <w:sz w:val="26"/>
      <w:szCs w:val="26"/>
    </w:rPr>
  </w:style>
  <w:style w:type="paragraph" w:styleId="Heading6">
    <w:name w:val="heading 6"/>
    <w:aliases w:val="(I),a,Legal Level 1.,a.,a.1,Heading 6(unused),paragraph,indent(a)"/>
    <w:basedOn w:val="Normal"/>
    <w:next w:val="Normal"/>
    <w:link w:val="Heading6Char"/>
    <w:qFormat/>
    <w:rsid w:val="00E470F5"/>
    <w:pPr>
      <w:numPr>
        <w:ilvl w:val="5"/>
        <w:numId w:val="11"/>
      </w:numPr>
      <w:tabs>
        <w:tab w:val="left" w:pos="227"/>
        <w:tab w:val="num" w:pos="360"/>
        <w:tab w:val="left" w:pos="680"/>
        <w:tab w:val="left" w:pos="907"/>
        <w:tab w:val="left" w:pos="1361"/>
        <w:tab w:val="left" w:pos="1588"/>
        <w:tab w:val="left" w:pos="1814"/>
        <w:tab w:val="left" w:pos="2041"/>
      </w:tabs>
      <w:spacing w:before="240" w:after="60" w:line="312" w:lineRule="auto"/>
      <w:ind w:left="0" w:firstLine="0"/>
      <w:outlineLvl w:val="5"/>
    </w:pPr>
    <w:rPr>
      <w:rFonts w:ascii="Times New Roman" w:eastAsia="Times" w:hAnsi="Times New Roman"/>
      <w:b/>
      <w:bCs/>
    </w:rPr>
  </w:style>
  <w:style w:type="paragraph" w:styleId="Heading7">
    <w:name w:val="heading 7"/>
    <w:aliases w:val="Legal Level 1.1.,i.,i.1,Heading 7(unused)"/>
    <w:basedOn w:val="Normal"/>
    <w:next w:val="Normal"/>
    <w:link w:val="Heading7Char"/>
    <w:uiPriority w:val="9"/>
    <w:semiHidden/>
    <w:qFormat/>
    <w:rsid w:val="00E470F5"/>
    <w:pPr>
      <w:numPr>
        <w:ilvl w:val="6"/>
        <w:numId w:val="11"/>
      </w:numPr>
      <w:tabs>
        <w:tab w:val="left" w:pos="227"/>
        <w:tab w:val="left" w:pos="680"/>
        <w:tab w:val="left" w:pos="907"/>
        <w:tab w:val="left" w:pos="1134"/>
        <w:tab w:val="left" w:pos="1361"/>
        <w:tab w:val="left" w:pos="1588"/>
        <w:tab w:val="left" w:pos="1814"/>
        <w:tab w:val="left" w:pos="2041"/>
      </w:tabs>
      <w:spacing w:before="240" w:after="60" w:line="312" w:lineRule="auto"/>
      <w:outlineLvl w:val="6"/>
    </w:pPr>
    <w:rPr>
      <w:rFonts w:ascii="Times New Roman" w:eastAsia="Times" w:hAnsi="Times New Roman"/>
      <w:sz w:val="24"/>
    </w:rPr>
  </w:style>
  <w:style w:type="paragraph" w:styleId="Heading8">
    <w:name w:val="heading 8"/>
    <w:aliases w:val="Heading 8 do not use,Heading 8 not in use,h8,Legal Level 1.1.1.,Heading 8(unused)"/>
    <w:basedOn w:val="Normal"/>
    <w:next w:val="Normal"/>
    <w:link w:val="Heading8Char"/>
    <w:uiPriority w:val="9"/>
    <w:semiHidden/>
    <w:qFormat/>
    <w:rsid w:val="00E470F5"/>
    <w:pPr>
      <w:numPr>
        <w:ilvl w:val="7"/>
        <w:numId w:val="11"/>
      </w:numPr>
      <w:tabs>
        <w:tab w:val="left" w:pos="227"/>
        <w:tab w:val="left" w:pos="680"/>
        <w:tab w:val="left" w:pos="907"/>
        <w:tab w:val="left" w:pos="1134"/>
        <w:tab w:val="left" w:pos="1361"/>
        <w:tab w:val="left" w:pos="1588"/>
        <w:tab w:val="left" w:pos="1814"/>
        <w:tab w:val="left" w:pos="2041"/>
      </w:tabs>
      <w:spacing w:before="240" w:after="60" w:line="312" w:lineRule="auto"/>
      <w:outlineLvl w:val="7"/>
    </w:pPr>
    <w:rPr>
      <w:rFonts w:ascii="Times New Roman" w:eastAsia="Times" w:hAnsi="Times New Roman"/>
      <w:i/>
      <w:iCs/>
      <w:sz w:val="24"/>
    </w:rPr>
  </w:style>
  <w:style w:type="paragraph" w:styleId="Heading9">
    <w:name w:val="heading 9"/>
    <w:aliases w:val="Heading 9 not in use,Legal Level 1.1.1.1."/>
    <w:basedOn w:val="Normal"/>
    <w:next w:val="Normal"/>
    <w:link w:val="Heading9Char"/>
    <w:uiPriority w:val="9"/>
    <w:semiHidden/>
    <w:qFormat/>
    <w:rsid w:val="00E470F5"/>
    <w:pPr>
      <w:numPr>
        <w:ilvl w:val="8"/>
        <w:numId w:val="11"/>
      </w:numPr>
      <w:tabs>
        <w:tab w:val="left" w:pos="227"/>
        <w:tab w:val="left" w:pos="680"/>
        <w:tab w:val="left" w:pos="907"/>
        <w:tab w:val="left" w:pos="1134"/>
        <w:tab w:val="left" w:pos="1361"/>
        <w:tab w:val="left" w:pos="1814"/>
        <w:tab w:val="left" w:pos="2041"/>
      </w:tabs>
      <w:spacing w:before="240" w:after="60" w:line="312" w:lineRule="auto"/>
      <w:outlineLvl w:val="8"/>
    </w:pPr>
    <w:rPr>
      <w:rFonts w:eastAsia="Times" w:cs="Arial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rsid w:val="00420714"/>
    <w:pPr>
      <w:tabs>
        <w:tab w:val="center" w:pos="4153"/>
        <w:tab w:val="right" w:pos="8306"/>
      </w:tabs>
    </w:pPr>
  </w:style>
  <w:style w:type="paragraph" w:styleId="Footer">
    <w:name w:val="footer"/>
    <w:basedOn w:val="Normal"/>
    <w:link w:val="FooterChar"/>
    <w:uiPriority w:val="99"/>
    <w:semiHidden/>
    <w:rsid w:val="00420714"/>
    <w:pPr>
      <w:tabs>
        <w:tab w:val="center" w:pos="4153"/>
        <w:tab w:val="right" w:pos="8306"/>
      </w:tabs>
    </w:pPr>
  </w:style>
  <w:style w:type="character" w:styleId="Hyperlink">
    <w:name w:val="Hyperlink"/>
    <w:uiPriority w:val="99"/>
    <w:rsid w:val="002919A2"/>
    <w:rPr>
      <w:color w:val="0000FF"/>
      <w:u w:val="single"/>
    </w:rPr>
  </w:style>
  <w:style w:type="paragraph" w:customStyle="1" w:styleId="NormalNoSpacing">
    <w:name w:val="Normal No Spacing"/>
    <w:basedOn w:val="Normal"/>
    <w:uiPriority w:val="1"/>
    <w:semiHidden/>
    <w:rsid w:val="002919A2"/>
    <w:pPr>
      <w:spacing w:after="0"/>
    </w:pPr>
  </w:style>
  <w:style w:type="paragraph" w:styleId="EnvelopeReturn">
    <w:name w:val="envelope return"/>
    <w:basedOn w:val="Normal"/>
    <w:uiPriority w:val="1"/>
    <w:semiHidden/>
    <w:rsid w:val="002919A2"/>
    <w:pPr>
      <w:spacing w:after="0"/>
    </w:pPr>
    <w:rPr>
      <w:rFonts w:cs="Arial"/>
      <w:sz w:val="20"/>
      <w:szCs w:val="20"/>
    </w:rPr>
  </w:style>
  <w:style w:type="paragraph" w:customStyle="1" w:styleId="Body1">
    <w:name w:val="Body 1"/>
    <w:basedOn w:val="Normal"/>
    <w:uiPriority w:val="1"/>
    <w:semiHidden/>
    <w:rsid w:val="002919A2"/>
    <w:pPr>
      <w:overflowPunct w:val="0"/>
      <w:autoSpaceDE w:val="0"/>
      <w:autoSpaceDN w:val="0"/>
      <w:adjustRightInd w:val="0"/>
      <w:spacing w:line="360" w:lineRule="auto"/>
      <w:ind w:left="709"/>
      <w:textAlignment w:val="baseline"/>
    </w:pPr>
    <w:rPr>
      <w:rFonts w:ascii="Times New Roman" w:hAnsi="Times New Roman"/>
      <w:sz w:val="24"/>
      <w:szCs w:val="20"/>
    </w:rPr>
  </w:style>
  <w:style w:type="paragraph" w:customStyle="1" w:styleId="Body2">
    <w:name w:val="Body 2"/>
    <w:basedOn w:val="Normal"/>
    <w:uiPriority w:val="1"/>
    <w:semiHidden/>
    <w:rsid w:val="002919A2"/>
    <w:pPr>
      <w:overflowPunct w:val="0"/>
      <w:autoSpaceDE w:val="0"/>
      <w:autoSpaceDN w:val="0"/>
      <w:adjustRightInd w:val="0"/>
      <w:spacing w:line="360" w:lineRule="auto"/>
      <w:ind w:left="1418"/>
      <w:jc w:val="both"/>
      <w:textAlignment w:val="baseline"/>
    </w:pPr>
    <w:rPr>
      <w:rFonts w:ascii="Times New Roman" w:hAnsi="Times New Roman"/>
      <w:sz w:val="24"/>
      <w:szCs w:val="20"/>
    </w:rPr>
  </w:style>
  <w:style w:type="paragraph" w:styleId="BodyTextIndent">
    <w:name w:val="Body Text Indent"/>
    <w:basedOn w:val="Normal"/>
    <w:link w:val="BodyTextIndentChar"/>
    <w:uiPriority w:val="1"/>
    <w:semiHidden/>
    <w:rsid w:val="002919A2"/>
    <w:pPr>
      <w:ind w:left="360"/>
    </w:pPr>
    <w:rPr>
      <w:rFonts w:cs="Arial"/>
    </w:rPr>
  </w:style>
  <w:style w:type="paragraph" w:customStyle="1" w:styleId="Default">
    <w:name w:val="Default"/>
    <w:uiPriority w:val="1"/>
    <w:semiHidden/>
    <w:rsid w:val="002919A2"/>
    <w:pPr>
      <w:widowControl w:val="0"/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val="en-US"/>
    </w:rPr>
  </w:style>
  <w:style w:type="paragraph" w:styleId="BodyTextIndent3">
    <w:name w:val="Body Text Indent 3"/>
    <w:basedOn w:val="Normal"/>
    <w:link w:val="BodyTextIndent3Char"/>
    <w:uiPriority w:val="1"/>
    <w:semiHidden/>
    <w:rsid w:val="002919A2"/>
    <w:pPr>
      <w:ind w:left="720"/>
    </w:pPr>
    <w:rPr>
      <w:bCs/>
    </w:rPr>
  </w:style>
  <w:style w:type="paragraph" w:styleId="TOC1">
    <w:name w:val="toc 1"/>
    <w:basedOn w:val="Normal"/>
    <w:next w:val="Normal"/>
    <w:autoRedefine/>
    <w:uiPriority w:val="39"/>
    <w:rsid w:val="00CF359A"/>
    <w:pPr>
      <w:tabs>
        <w:tab w:val="right" w:leader="dot" w:pos="9072"/>
      </w:tabs>
      <w:spacing w:before="120" w:after="0"/>
    </w:pPr>
    <w:rPr>
      <w:rFonts w:asciiTheme="minorHAnsi" w:hAnsiTheme="minorHAnsi" w:cs="Arial"/>
      <w:b/>
      <w:caps/>
      <w:noProof/>
      <w:sz w:val="20"/>
    </w:rPr>
  </w:style>
  <w:style w:type="character" w:styleId="PageNumber">
    <w:name w:val="page number"/>
    <w:basedOn w:val="DefaultParagraphFont"/>
    <w:uiPriority w:val="1"/>
    <w:semiHidden/>
    <w:rsid w:val="002919A2"/>
  </w:style>
  <w:style w:type="paragraph" w:customStyle="1" w:styleId="General1">
    <w:name w:val="General 1"/>
    <w:basedOn w:val="Normal"/>
    <w:uiPriority w:val="1"/>
    <w:semiHidden/>
    <w:rsid w:val="002919A2"/>
    <w:pPr>
      <w:numPr>
        <w:numId w:val="6"/>
      </w:numPr>
      <w:spacing w:after="0"/>
    </w:pPr>
  </w:style>
  <w:style w:type="character" w:styleId="CommentReference">
    <w:name w:val="annotation reference"/>
    <w:uiPriority w:val="1"/>
    <w:semiHidden/>
    <w:rsid w:val="002919A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1"/>
    <w:semiHidden/>
    <w:rsid w:val="002919A2"/>
    <w:rPr>
      <w:sz w:val="20"/>
      <w:szCs w:val="20"/>
    </w:rPr>
  </w:style>
  <w:style w:type="character" w:customStyle="1" w:styleId="CommentTextChar">
    <w:name w:val="Comment Text Char"/>
    <w:link w:val="CommentText"/>
    <w:uiPriority w:val="1"/>
    <w:semiHidden/>
    <w:rsid w:val="008016BA"/>
    <w:rPr>
      <w:rFonts w:ascii="Arial" w:hAnsi="Arial"/>
    </w:rPr>
  </w:style>
  <w:style w:type="paragraph" w:styleId="BalloonText">
    <w:name w:val="Balloon Text"/>
    <w:basedOn w:val="Normal"/>
    <w:uiPriority w:val="1"/>
    <w:semiHidden/>
    <w:rsid w:val="002919A2"/>
    <w:rPr>
      <w:rFonts w:ascii="Tahoma" w:hAnsi="Tahoma" w:cs="Tahoma"/>
      <w:sz w:val="16"/>
      <w:szCs w:val="16"/>
    </w:rPr>
  </w:style>
  <w:style w:type="character" w:customStyle="1" w:styleId="FooterChar">
    <w:name w:val="Footer Char"/>
    <w:link w:val="Footer"/>
    <w:uiPriority w:val="99"/>
    <w:semiHidden/>
    <w:rsid w:val="00FB4499"/>
    <w:rPr>
      <w:rFonts w:ascii="Arial" w:hAnsi="Arial"/>
      <w:sz w:val="22"/>
      <w:szCs w:val="24"/>
    </w:rPr>
  </w:style>
  <w:style w:type="character" w:customStyle="1" w:styleId="apple-converted-space">
    <w:name w:val="apple-converted-space"/>
    <w:uiPriority w:val="1"/>
    <w:semiHidden/>
    <w:rsid w:val="001E6269"/>
  </w:style>
  <w:style w:type="character" w:styleId="FollowedHyperlink">
    <w:name w:val="FollowedHyperlink"/>
    <w:uiPriority w:val="1"/>
    <w:semiHidden/>
    <w:rsid w:val="008F2EFC"/>
    <w:rPr>
      <w:color w:val="800080"/>
      <w:u w:val="single"/>
    </w:rPr>
  </w:style>
  <w:style w:type="table" w:styleId="TableGrid">
    <w:name w:val="Table Grid"/>
    <w:basedOn w:val="TableNormal"/>
    <w:rsid w:val="00ED6E7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aliases w:val="Main Char,heading 1 (Main) Char,BB Char,Level 1 Char,title Char"/>
    <w:link w:val="Heading1"/>
    <w:uiPriority w:val="9"/>
    <w:semiHidden/>
    <w:rsid w:val="001F77FA"/>
    <w:rPr>
      <w:b/>
      <w:caps/>
      <w:spacing w:val="20"/>
      <w:kern w:val="28"/>
      <w:sz w:val="28"/>
      <w:szCs w:val="20"/>
    </w:rPr>
  </w:style>
  <w:style w:type="character" w:customStyle="1" w:styleId="BodyTextIndent3Char">
    <w:name w:val="Body Text Indent 3 Char"/>
    <w:link w:val="BodyTextIndent3"/>
    <w:uiPriority w:val="1"/>
    <w:semiHidden/>
    <w:rsid w:val="001F77FA"/>
    <w:rPr>
      <w:rFonts w:ascii="Arial" w:hAnsi="Arial"/>
      <w:bCs/>
      <w:sz w:val="22"/>
      <w:szCs w:val="24"/>
    </w:rPr>
  </w:style>
  <w:style w:type="character" w:customStyle="1" w:styleId="BodyTextIndentChar">
    <w:name w:val="Body Text Indent Char"/>
    <w:basedOn w:val="DefaultParagraphFont"/>
    <w:link w:val="BodyTextIndent"/>
    <w:uiPriority w:val="1"/>
    <w:semiHidden/>
    <w:rsid w:val="001F77FA"/>
    <w:rPr>
      <w:rFonts w:ascii="Arial" w:hAnsi="Arial" w:cs="Arial"/>
      <w:sz w:val="22"/>
      <w:szCs w:val="24"/>
    </w:rPr>
  </w:style>
  <w:style w:type="paragraph" w:styleId="ListParagraph">
    <w:name w:val="List Paragraph"/>
    <w:basedOn w:val="Normal"/>
    <w:link w:val="ListParagraphChar"/>
    <w:uiPriority w:val="34"/>
    <w:qFormat/>
    <w:rsid w:val="002D57EA"/>
    <w:pPr>
      <w:ind w:left="720"/>
      <w:contextualSpacing/>
    </w:pPr>
  </w:style>
  <w:style w:type="paragraph" w:styleId="ListBullet">
    <w:name w:val="List Bullet"/>
    <w:basedOn w:val="Normal"/>
    <w:uiPriority w:val="1"/>
    <w:semiHidden/>
    <w:rsid w:val="002D57EA"/>
    <w:pPr>
      <w:numPr>
        <w:numId w:val="7"/>
      </w:numPr>
      <w:tabs>
        <w:tab w:val="left" w:pos="907"/>
        <w:tab w:val="left" w:pos="1134"/>
        <w:tab w:val="left" w:pos="1361"/>
        <w:tab w:val="left" w:pos="1588"/>
        <w:tab w:val="left" w:pos="1814"/>
        <w:tab w:val="left" w:pos="2041"/>
      </w:tabs>
      <w:spacing w:before="60" w:after="120"/>
    </w:pPr>
    <w:rPr>
      <w:rFonts w:eastAsia="Times"/>
      <w:szCs w:val="20"/>
    </w:rPr>
  </w:style>
  <w:style w:type="paragraph" w:customStyle="1" w:styleId="RFQNormalText">
    <w:name w:val="RFQ Normal Text"/>
    <w:basedOn w:val="Normal"/>
    <w:semiHidden/>
    <w:unhideWhenUsed/>
    <w:rsid w:val="002D57EA"/>
    <w:pPr>
      <w:tabs>
        <w:tab w:val="left" w:pos="567"/>
      </w:tabs>
      <w:spacing w:after="160" w:line="220" w:lineRule="exact"/>
    </w:pPr>
    <w:rPr>
      <w:bCs/>
      <w:sz w:val="20"/>
    </w:rPr>
  </w:style>
  <w:style w:type="paragraph" w:customStyle="1" w:styleId="TableText">
    <w:name w:val="Table Text"/>
    <w:basedOn w:val="Normal"/>
    <w:uiPriority w:val="99"/>
    <w:semiHidden/>
    <w:unhideWhenUsed/>
    <w:qFormat/>
    <w:rsid w:val="00556593"/>
    <w:pPr>
      <w:spacing w:before="60" w:after="60"/>
    </w:pPr>
    <w:rPr>
      <w:rFonts w:cs="Calibri"/>
      <w:sz w:val="20"/>
      <w:lang w:eastAsia="en-AU"/>
    </w:rPr>
  </w:style>
  <w:style w:type="paragraph" w:customStyle="1" w:styleId="TableHeader">
    <w:name w:val="Table Header"/>
    <w:basedOn w:val="TableText"/>
    <w:uiPriority w:val="15"/>
    <w:semiHidden/>
    <w:qFormat/>
    <w:rsid w:val="00556593"/>
    <w:pPr>
      <w:keepNext/>
      <w:spacing w:before="40" w:after="40"/>
    </w:pPr>
    <w:rPr>
      <w:color w:val="FFFFFF" w:themeColor="background1"/>
      <w:sz w:val="24"/>
    </w:rPr>
  </w:style>
  <w:style w:type="table" w:customStyle="1" w:styleId="TableGrid1">
    <w:name w:val="Table Grid1"/>
    <w:basedOn w:val="TableNormal"/>
    <w:next w:val="TableGrid"/>
    <w:semiHidden/>
    <w:rsid w:val="00556593"/>
    <w:tblPr>
      <w:tblStyleRowBandSize w:val="1"/>
      <w:tblStyleColBandSize w:val="1"/>
      <w:tblInd w:w="29" w:type="dxa"/>
      <w:tblBorders>
        <w:top w:val="single" w:sz="6" w:space="0" w:color="660B68"/>
        <w:bottom w:val="single" w:sz="6" w:space="0" w:color="660B68"/>
        <w:insideH w:val="single" w:sz="6" w:space="0" w:color="660B68"/>
      </w:tblBorders>
      <w:tblCellMar>
        <w:left w:w="43" w:type="dxa"/>
        <w:right w:w="43" w:type="dxa"/>
      </w:tblCellMar>
    </w:tblPr>
    <w:trPr>
      <w:cantSplit/>
    </w:trPr>
    <w:tcPr>
      <w:shd w:val="clear" w:color="auto" w:fill="FFFFFF" w:themeFill="background1"/>
    </w:tcPr>
    <w:tblStylePr w:type="firstRow">
      <w:pPr>
        <w:wordWrap/>
        <w:spacing w:beforeLines="0" w:afterLines="0" w:line="240" w:lineRule="auto"/>
        <w:ind w:leftChars="0" w:left="0" w:rightChars="0" w:right="0" w:firstLineChars="0" w:firstLine="0"/>
        <w:jc w:val="left"/>
      </w:pPr>
      <w:rPr>
        <w:rFonts w:ascii="Calibri" w:hAnsi="Calibri"/>
        <w:b w:val="0"/>
        <w:i w:val="0"/>
        <w:caps w:val="0"/>
        <w:smallCaps w:val="0"/>
        <w:strike w:val="0"/>
        <w:dstrike w:val="0"/>
        <w:vanish w:val="0"/>
        <w:color w:val="FFFFFF" w:themeColor="background1"/>
        <w:sz w:val="24"/>
        <w:u w:val="none"/>
        <w:vertAlign w:val="baseline"/>
      </w:rPr>
      <w:tblPr/>
      <w:tcPr>
        <w:tcBorders>
          <w:top w:val="single" w:sz="6" w:space="0" w:color="660B68"/>
          <w:left w:val="single" w:sz="6" w:space="0" w:color="660B68"/>
          <w:bottom w:val="single" w:sz="6" w:space="0" w:color="660B68"/>
          <w:right w:val="single" w:sz="6" w:space="0" w:color="660B68"/>
        </w:tcBorders>
        <w:shd w:val="clear" w:color="auto" w:fill="660B68"/>
      </w:tcPr>
    </w:tblStylePr>
    <w:tblStylePr w:type="firstCol">
      <w:rPr>
        <w:color w:val="4C4C4C"/>
      </w:rPr>
      <w:tblPr/>
      <w:tcPr>
        <w:shd w:val="clear" w:color="auto" w:fill="FFFFFF" w:themeFill="background1"/>
      </w:tcPr>
    </w:tblStylePr>
    <w:tblStylePr w:type="band2Horz">
      <w:tblPr/>
      <w:tcPr>
        <w:shd w:val="clear" w:color="auto" w:fill="FFFFFF" w:themeFill="background1"/>
      </w:tcPr>
    </w:tblStylePr>
  </w:style>
  <w:style w:type="paragraph" w:styleId="BodyText">
    <w:name w:val="Body Text"/>
    <w:basedOn w:val="Normal"/>
    <w:link w:val="BodyTextChar"/>
    <w:uiPriority w:val="1"/>
    <w:semiHidden/>
    <w:rsid w:val="00E470F5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1"/>
    <w:semiHidden/>
    <w:rsid w:val="001F77FA"/>
    <w:rPr>
      <w:rFonts w:ascii="Arial" w:hAnsi="Arial"/>
      <w:sz w:val="22"/>
      <w:szCs w:val="24"/>
    </w:rPr>
  </w:style>
  <w:style w:type="character" w:customStyle="1" w:styleId="Optional">
    <w:name w:val="Optional"/>
    <w:uiPriority w:val="1"/>
    <w:semiHidden/>
    <w:rsid w:val="00E470F5"/>
    <w:rPr>
      <w:color w:val="0000FF"/>
    </w:rPr>
  </w:style>
  <w:style w:type="paragraph" w:styleId="TOC3">
    <w:name w:val="toc 3"/>
    <w:basedOn w:val="Normal"/>
    <w:next w:val="Normal"/>
    <w:autoRedefine/>
    <w:uiPriority w:val="39"/>
    <w:rsid w:val="00CF359A"/>
    <w:pPr>
      <w:spacing w:after="0"/>
      <w:ind w:left="442"/>
    </w:pPr>
    <w:rPr>
      <w:rFonts w:asciiTheme="minorHAnsi" w:hAnsiTheme="minorHAnsi"/>
      <w:sz w:val="20"/>
    </w:rPr>
  </w:style>
  <w:style w:type="character" w:customStyle="1" w:styleId="Heading2Char">
    <w:name w:val="Heading 2 Char"/>
    <w:aliases w:val="Clause 1 Char,Level 2 Char,Level 2 Head Char,proj2 Char,proj21 Char,proj22 Char,proj23 Char,proj24 Char,proj25 Char,proj26 Char,proj27 Char,proj28 Char,proj29 Char,proj210 Char,proj211 Char,proj212 Char,proj221 Char,proj231 Char,2 Char"/>
    <w:basedOn w:val="DefaultParagraphFont"/>
    <w:link w:val="Heading2"/>
    <w:uiPriority w:val="9"/>
    <w:semiHidden/>
    <w:rsid w:val="001F77FA"/>
    <w:rPr>
      <w:rFonts w:eastAsia="Times"/>
      <w:b/>
      <w:sz w:val="28"/>
      <w:szCs w:val="20"/>
    </w:rPr>
  </w:style>
  <w:style w:type="character" w:customStyle="1" w:styleId="Heading4Char">
    <w:name w:val="Heading 4 Char"/>
    <w:aliases w:val="Heading 4 (a) Indent 1.5 Char,AS4 Char,h4 Char,sd Char,Standard H3 Char,h41 Char,Titre 4 Char,h42 Char,(a) Char,Para4 Char"/>
    <w:basedOn w:val="DefaultParagraphFont"/>
    <w:link w:val="Heading4"/>
    <w:uiPriority w:val="9"/>
    <w:semiHidden/>
    <w:rsid w:val="001F77FA"/>
    <w:rPr>
      <w:rFonts w:ascii="Times New Roman" w:eastAsia="Times" w:hAnsi="Times New Roman"/>
      <w:b/>
      <w:bCs/>
      <w:sz w:val="28"/>
      <w:szCs w:val="28"/>
    </w:rPr>
  </w:style>
  <w:style w:type="character" w:customStyle="1" w:styleId="Heading5Char">
    <w:name w:val="Heading 5 Char"/>
    <w:aliases w:val="ASA5 Char,Para5 Char"/>
    <w:basedOn w:val="DefaultParagraphFont"/>
    <w:link w:val="Heading5"/>
    <w:uiPriority w:val="9"/>
    <w:semiHidden/>
    <w:rsid w:val="001F77FA"/>
    <w:rPr>
      <w:rFonts w:eastAsia="Times"/>
      <w:b/>
      <w:bCs/>
      <w:i/>
      <w:iCs/>
      <w:sz w:val="26"/>
      <w:szCs w:val="26"/>
    </w:rPr>
  </w:style>
  <w:style w:type="character" w:customStyle="1" w:styleId="Heading6Char">
    <w:name w:val="Heading 6 Char"/>
    <w:aliases w:val="(I) Char,a Char,Legal Level 1. Char,a. Char,a.1 Char,Heading 6(unused) Char,paragraph Char,indent(a) Char"/>
    <w:basedOn w:val="DefaultParagraphFont"/>
    <w:link w:val="Heading6"/>
    <w:uiPriority w:val="9"/>
    <w:semiHidden/>
    <w:rsid w:val="001F77FA"/>
    <w:rPr>
      <w:rFonts w:ascii="Times New Roman" w:eastAsia="Times" w:hAnsi="Times New Roman"/>
      <w:b/>
      <w:bCs/>
    </w:rPr>
  </w:style>
  <w:style w:type="character" w:customStyle="1" w:styleId="Heading7Char">
    <w:name w:val="Heading 7 Char"/>
    <w:aliases w:val="Legal Level 1.1. Char,i. Char,i.1 Char,Heading 7(unused) Char"/>
    <w:basedOn w:val="DefaultParagraphFont"/>
    <w:link w:val="Heading7"/>
    <w:uiPriority w:val="9"/>
    <w:semiHidden/>
    <w:rsid w:val="001F77FA"/>
    <w:rPr>
      <w:rFonts w:ascii="Times New Roman" w:eastAsia="Times" w:hAnsi="Times New Roman"/>
      <w:sz w:val="24"/>
    </w:rPr>
  </w:style>
  <w:style w:type="character" w:customStyle="1" w:styleId="Heading8Char">
    <w:name w:val="Heading 8 Char"/>
    <w:aliases w:val="Heading 8 do not use Char,Heading 8 not in use Char,h8 Char,Legal Level 1.1.1. Char,Heading 8(unused) Char"/>
    <w:basedOn w:val="DefaultParagraphFont"/>
    <w:link w:val="Heading8"/>
    <w:uiPriority w:val="9"/>
    <w:semiHidden/>
    <w:rsid w:val="001F77FA"/>
    <w:rPr>
      <w:rFonts w:ascii="Times New Roman" w:eastAsia="Times" w:hAnsi="Times New Roman"/>
      <w:i/>
      <w:iCs/>
      <w:sz w:val="24"/>
    </w:rPr>
  </w:style>
  <w:style w:type="character" w:customStyle="1" w:styleId="Heading9Char">
    <w:name w:val="Heading 9 Char"/>
    <w:aliases w:val="Heading 9 not in use Char,Legal Level 1.1.1.1. Char"/>
    <w:basedOn w:val="DefaultParagraphFont"/>
    <w:link w:val="Heading9"/>
    <w:uiPriority w:val="9"/>
    <w:semiHidden/>
    <w:rsid w:val="001F77FA"/>
    <w:rPr>
      <w:rFonts w:eastAsia="Times" w:cs="Arial"/>
    </w:rPr>
  </w:style>
  <w:style w:type="paragraph" w:styleId="ListNumber2">
    <w:name w:val="List Number 2"/>
    <w:basedOn w:val="Normal"/>
    <w:uiPriority w:val="1"/>
    <w:semiHidden/>
    <w:rsid w:val="00E470F5"/>
    <w:pPr>
      <w:numPr>
        <w:numId w:val="9"/>
      </w:numPr>
      <w:tabs>
        <w:tab w:val="clear" w:pos="643"/>
        <w:tab w:val="left" w:pos="227"/>
        <w:tab w:val="num" w:pos="576"/>
        <w:tab w:val="left" w:pos="680"/>
        <w:tab w:val="left" w:pos="907"/>
        <w:tab w:val="left" w:pos="1134"/>
        <w:tab w:val="left" w:pos="1361"/>
        <w:tab w:val="left" w:pos="1588"/>
        <w:tab w:val="left" w:pos="1814"/>
        <w:tab w:val="left" w:pos="2041"/>
      </w:tabs>
      <w:spacing w:before="120" w:after="60" w:line="312" w:lineRule="auto"/>
      <w:ind w:left="907" w:hanging="476"/>
    </w:pPr>
    <w:rPr>
      <w:rFonts w:eastAsia="Times"/>
      <w:sz w:val="20"/>
      <w:szCs w:val="20"/>
    </w:rPr>
  </w:style>
  <w:style w:type="paragraph" w:styleId="ListNumber3">
    <w:name w:val="List Number 3"/>
    <w:basedOn w:val="Normal"/>
    <w:uiPriority w:val="1"/>
    <w:semiHidden/>
    <w:rsid w:val="00E470F5"/>
    <w:pPr>
      <w:numPr>
        <w:ilvl w:val="2"/>
        <w:numId w:val="8"/>
      </w:numPr>
      <w:tabs>
        <w:tab w:val="left" w:pos="227"/>
        <w:tab w:val="left" w:pos="680"/>
        <w:tab w:val="left" w:pos="1134"/>
        <w:tab w:val="left" w:pos="1361"/>
        <w:tab w:val="left" w:pos="1588"/>
        <w:tab w:val="left" w:pos="1814"/>
        <w:tab w:val="left" w:pos="2041"/>
      </w:tabs>
      <w:spacing w:before="120" w:after="60" w:line="312" w:lineRule="auto"/>
    </w:pPr>
    <w:rPr>
      <w:rFonts w:eastAsia="Times"/>
      <w:sz w:val="20"/>
      <w:szCs w:val="20"/>
    </w:rPr>
  </w:style>
  <w:style w:type="paragraph" w:customStyle="1" w:styleId="Legal1">
    <w:name w:val="Legal1"/>
    <w:uiPriority w:val="1"/>
    <w:semiHidden/>
    <w:rsid w:val="00241481"/>
    <w:pPr>
      <w:tabs>
        <w:tab w:val="num" w:pos="567"/>
      </w:tabs>
      <w:ind w:left="567" w:hanging="567"/>
      <w:jc w:val="both"/>
    </w:pPr>
    <w:rPr>
      <w:rFonts w:ascii="Garamond" w:hAnsi="Garamond"/>
      <w:sz w:val="24"/>
    </w:rPr>
  </w:style>
  <w:style w:type="paragraph" w:customStyle="1" w:styleId="TableHeading">
    <w:name w:val="Table Heading"/>
    <w:semiHidden/>
    <w:rsid w:val="00241481"/>
    <w:pPr>
      <w:spacing w:before="60" w:after="60"/>
    </w:pPr>
    <w:rPr>
      <w:rFonts w:ascii="Arial" w:hAnsi="Arial" w:cs="Arial"/>
      <w:b/>
      <w:bCs/>
    </w:rPr>
  </w:style>
  <w:style w:type="paragraph" w:customStyle="1" w:styleId="PNXListIntro">
    <w:name w:val="PNX_List Intro"/>
    <w:basedOn w:val="PNXBodyText"/>
    <w:next w:val="PNXNumberedlist1"/>
    <w:qFormat/>
    <w:rsid w:val="00E92E91"/>
  </w:style>
  <w:style w:type="paragraph" w:customStyle="1" w:styleId="PARTBHEAD">
    <w:name w:val="PART B HEAD"/>
    <w:basedOn w:val="Heading1"/>
    <w:uiPriority w:val="1"/>
    <w:semiHidden/>
    <w:rsid w:val="00F81579"/>
    <w:pPr>
      <w:tabs>
        <w:tab w:val="clear" w:pos="431"/>
        <w:tab w:val="num" w:pos="709"/>
      </w:tabs>
      <w:overflowPunct w:val="0"/>
      <w:autoSpaceDE w:val="0"/>
      <w:autoSpaceDN w:val="0"/>
      <w:adjustRightInd w:val="0"/>
      <w:spacing w:before="360" w:after="120"/>
      <w:ind w:left="709" w:hanging="709"/>
      <w:textAlignment w:val="baseline"/>
    </w:pPr>
    <w:rPr>
      <w:rFonts w:cs="Arial"/>
      <w:color w:val="000000"/>
      <w:spacing w:val="0"/>
    </w:rPr>
  </w:style>
  <w:style w:type="paragraph" w:customStyle="1" w:styleId="Num1">
    <w:name w:val="Num1"/>
    <w:basedOn w:val="Normal"/>
    <w:uiPriority w:val="1"/>
    <w:semiHidden/>
    <w:rsid w:val="001228D6"/>
    <w:pPr>
      <w:numPr>
        <w:numId w:val="10"/>
      </w:numPr>
      <w:spacing w:before="100" w:after="100" w:line="260" w:lineRule="atLeast"/>
    </w:pPr>
    <w:rPr>
      <w:rFonts w:cs="Calibri"/>
      <w:lang w:eastAsia="en-AU"/>
    </w:rPr>
  </w:style>
  <w:style w:type="paragraph" w:customStyle="1" w:styleId="Num2">
    <w:name w:val="Num2"/>
    <w:basedOn w:val="Normal"/>
    <w:uiPriority w:val="1"/>
    <w:semiHidden/>
    <w:rsid w:val="001228D6"/>
    <w:pPr>
      <w:numPr>
        <w:ilvl w:val="1"/>
        <w:numId w:val="10"/>
      </w:numPr>
      <w:spacing w:before="100" w:after="100" w:line="260" w:lineRule="atLeast"/>
    </w:pPr>
    <w:rPr>
      <w:rFonts w:cs="Calibri"/>
      <w:lang w:eastAsia="en-AU"/>
    </w:rPr>
  </w:style>
  <w:style w:type="paragraph" w:customStyle="1" w:styleId="Num3">
    <w:name w:val="Num3"/>
    <w:basedOn w:val="Normal"/>
    <w:uiPriority w:val="1"/>
    <w:semiHidden/>
    <w:rsid w:val="001228D6"/>
    <w:pPr>
      <w:numPr>
        <w:ilvl w:val="2"/>
        <w:numId w:val="10"/>
      </w:numPr>
      <w:spacing w:before="100" w:after="100" w:line="260" w:lineRule="atLeast"/>
    </w:pPr>
    <w:rPr>
      <w:rFonts w:cs="Calibri"/>
      <w:lang w:eastAsia="en-AU"/>
    </w:rPr>
  </w:style>
  <w:style w:type="paragraph" w:customStyle="1" w:styleId="Normal1">
    <w:name w:val="Normal 1"/>
    <w:uiPriority w:val="1"/>
    <w:semiHidden/>
    <w:rsid w:val="00EE7279"/>
    <w:pPr>
      <w:spacing w:before="120" w:after="120"/>
      <w:ind w:left="1080"/>
      <w:jc w:val="both"/>
    </w:pPr>
    <w:rPr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F77FA"/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NormalWeb">
    <w:name w:val="Normal (Web)"/>
    <w:basedOn w:val="Normal"/>
    <w:uiPriority w:val="1"/>
    <w:semiHidden/>
    <w:rsid w:val="00C8239B"/>
    <w:pPr>
      <w:spacing w:before="100" w:beforeAutospacing="1" w:after="100" w:afterAutospacing="1"/>
    </w:pPr>
    <w:rPr>
      <w:rFonts w:ascii="Arial Unicode MS" w:eastAsia="Arial Unicode MS" w:hAnsi="Arial Unicode MS" w:cs="Arial Unicode MS"/>
      <w:color w:val="000000"/>
      <w:sz w:val="24"/>
    </w:rPr>
  </w:style>
  <w:style w:type="paragraph" w:styleId="CommentSubject">
    <w:name w:val="annotation subject"/>
    <w:basedOn w:val="CommentText"/>
    <w:next w:val="CommentText"/>
    <w:link w:val="CommentSubjectChar"/>
    <w:uiPriority w:val="1"/>
    <w:semiHidden/>
    <w:rsid w:val="00012A3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1"/>
    <w:semiHidden/>
    <w:rsid w:val="008016BA"/>
    <w:rPr>
      <w:rFonts w:ascii="Arial" w:hAnsi="Arial"/>
      <w:b/>
      <w:bCs/>
    </w:rPr>
  </w:style>
  <w:style w:type="paragraph" w:styleId="Revision">
    <w:name w:val="Revision"/>
    <w:hidden/>
    <w:uiPriority w:val="99"/>
    <w:semiHidden/>
    <w:rsid w:val="001F047E"/>
    <w:rPr>
      <w:rFonts w:ascii="Arial" w:hAnsi="Arial"/>
      <w:szCs w:val="24"/>
    </w:rPr>
  </w:style>
  <w:style w:type="paragraph" w:styleId="TOC2">
    <w:name w:val="toc 2"/>
    <w:basedOn w:val="Normal"/>
    <w:next w:val="Normal"/>
    <w:autoRedefine/>
    <w:uiPriority w:val="39"/>
    <w:rsid w:val="00CC3D20"/>
    <w:pPr>
      <w:tabs>
        <w:tab w:val="left" w:pos="880"/>
        <w:tab w:val="right" w:leader="dot" w:pos="9040"/>
      </w:tabs>
      <w:spacing w:after="0"/>
      <w:ind w:left="221"/>
      <w:outlineLvl w:val="1"/>
      <w:pPrChange w:id="0" w:author="Jatinder Singh - Pernix" w:date="2023-02-20T12:36:00Z">
        <w:pPr>
          <w:ind w:left="221"/>
        </w:pPr>
      </w:pPrChange>
    </w:pPr>
    <w:rPr>
      <w:rFonts w:asciiTheme="minorHAnsi" w:hAnsiTheme="minorHAnsi"/>
      <w:sz w:val="20"/>
      <w:rPrChange w:id="0" w:author="Jatinder Singh - Pernix" w:date="2023-02-20T12:36:00Z">
        <w:rPr>
          <w:rFonts w:asciiTheme="minorHAnsi" w:hAnsiTheme="minorHAnsi"/>
          <w:szCs w:val="22"/>
          <w:lang w:val="en-AU" w:eastAsia="en-US" w:bidi="ar-SA"/>
        </w:rPr>
      </w:rPrChange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FB4499"/>
    <w:rPr>
      <w:rFonts w:ascii="Arial" w:hAnsi="Arial"/>
      <w:sz w:val="22"/>
      <w:szCs w:val="24"/>
    </w:rPr>
  </w:style>
  <w:style w:type="character" w:customStyle="1" w:styleId="ListParagraphChar">
    <w:name w:val="List Paragraph Char"/>
    <w:basedOn w:val="DefaultParagraphFont"/>
    <w:link w:val="ListParagraph"/>
    <w:uiPriority w:val="34"/>
    <w:semiHidden/>
    <w:rsid w:val="001F77FA"/>
    <w:rPr>
      <w:rFonts w:ascii="Arial" w:hAnsi="Arial"/>
      <w:sz w:val="22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745DD8"/>
    <w:pPr>
      <w:keepLines/>
      <w:numPr>
        <w:numId w:val="0"/>
      </w:numPr>
      <w:tabs>
        <w:tab w:val="clear" w:pos="431"/>
      </w:tabs>
      <w:spacing w:before="480" w:after="0" w:line="276" w:lineRule="auto"/>
      <w:outlineLvl w:val="9"/>
    </w:pPr>
    <w:rPr>
      <w:rFonts w:asciiTheme="majorHAnsi" w:eastAsiaTheme="majorEastAsia" w:hAnsiTheme="majorHAnsi" w:cstheme="majorBidi"/>
      <w:bCs/>
      <w:caps w:val="0"/>
      <w:color w:val="2F5496" w:themeColor="accent1" w:themeShade="BF"/>
      <w:spacing w:val="0"/>
      <w:kern w:val="0"/>
      <w:szCs w:val="28"/>
      <w:lang w:val="en-US" w:eastAsia="ja-JP"/>
    </w:rPr>
  </w:style>
  <w:style w:type="paragraph" w:styleId="BodyTextIndent2">
    <w:name w:val="Body Text Indent 2"/>
    <w:basedOn w:val="Normal"/>
    <w:link w:val="BodyTextIndent2Char"/>
    <w:uiPriority w:val="1"/>
    <w:semiHidden/>
    <w:rsid w:val="00F777CC"/>
    <w:pPr>
      <w:spacing w:after="120" w:line="480" w:lineRule="auto"/>
      <w:ind w:left="283"/>
    </w:pPr>
    <w:rPr>
      <w:rFonts w:ascii="Times New Roman" w:hAnsi="Times New Roman"/>
      <w:sz w:val="20"/>
      <w:szCs w:val="20"/>
      <w:lang w:val="en-US"/>
    </w:rPr>
  </w:style>
  <w:style w:type="character" w:customStyle="1" w:styleId="BodyTextIndent2Char">
    <w:name w:val="Body Text Indent 2 Char"/>
    <w:basedOn w:val="DefaultParagraphFont"/>
    <w:link w:val="BodyTextIndent2"/>
    <w:uiPriority w:val="1"/>
    <w:semiHidden/>
    <w:rsid w:val="001F77FA"/>
    <w:rPr>
      <w:lang w:val="en-US"/>
    </w:rPr>
  </w:style>
  <w:style w:type="paragraph" w:customStyle="1" w:styleId="PNXDocumentControl">
    <w:name w:val="PNX_Document Control"/>
    <w:basedOn w:val="Normal"/>
    <w:qFormat/>
    <w:rsid w:val="0029206D"/>
    <w:pPr>
      <w:spacing w:before="360"/>
    </w:pPr>
    <w:rPr>
      <w:rFonts w:asciiTheme="minorHAnsi" w:hAnsiTheme="minorHAnsi"/>
      <w:b/>
      <w:color w:val="3D89F7"/>
      <w:sz w:val="28"/>
      <w:szCs w:val="28"/>
    </w:rPr>
  </w:style>
  <w:style w:type="paragraph" w:styleId="Title">
    <w:name w:val="Title"/>
    <w:basedOn w:val="Normal"/>
    <w:next w:val="Normal"/>
    <w:link w:val="TitleChar"/>
    <w:semiHidden/>
    <w:qFormat/>
    <w:rsid w:val="00A52DD6"/>
    <w:pPr>
      <w:pBdr>
        <w:bottom w:val="single" w:sz="8" w:space="4" w:color="4472C4" w:themeColor="accent1"/>
      </w:pBdr>
      <w:spacing w:after="300"/>
      <w:contextualSpacing/>
    </w:pPr>
    <w:rPr>
      <w:rFonts w:eastAsiaTheme="majorEastAsia" w:cstheme="majorBidi"/>
      <w:color w:val="3D89F7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semiHidden/>
    <w:rsid w:val="004F1F0F"/>
    <w:rPr>
      <w:rFonts w:ascii="Calibri" w:eastAsiaTheme="majorEastAsia" w:hAnsi="Calibri" w:cstheme="majorBidi"/>
      <w:color w:val="3D89F7"/>
      <w:spacing w:val="5"/>
      <w:kern w:val="28"/>
      <w:sz w:val="52"/>
      <w:szCs w:val="52"/>
    </w:rPr>
  </w:style>
  <w:style w:type="paragraph" w:customStyle="1" w:styleId="Bullet">
    <w:name w:val="Bullet"/>
    <w:basedOn w:val="Normal"/>
    <w:uiPriority w:val="1"/>
    <w:semiHidden/>
    <w:qFormat/>
    <w:rsid w:val="002B6894"/>
    <w:pPr>
      <w:keepLines/>
      <w:numPr>
        <w:numId w:val="12"/>
      </w:numPr>
    </w:pPr>
    <w:rPr>
      <w:szCs w:val="20"/>
    </w:rPr>
  </w:style>
  <w:style w:type="paragraph" w:customStyle="1" w:styleId="StyleLeft0cmHanging127cm">
    <w:name w:val="Style Left:  0 cm Hanging:  1.27 cm"/>
    <w:basedOn w:val="Normal"/>
    <w:semiHidden/>
    <w:rsid w:val="005B6B0D"/>
    <w:pPr>
      <w:overflowPunct w:val="0"/>
      <w:autoSpaceDE w:val="0"/>
      <w:autoSpaceDN w:val="0"/>
      <w:adjustRightInd w:val="0"/>
      <w:spacing w:after="0"/>
      <w:ind w:left="720" w:hanging="720"/>
      <w:textAlignment w:val="baseline"/>
    </w:pPr>
    <w:rPr>
      <w:szCs w:val="20"/>
    </w:rPr>
  </w:style>
  <w:style w:type="paragraph" w:customStyle="1" w:styleId="BodyText1">
    <w:name w:val="Body Text1"/>
    <w:uiPriority w:val="99"/>
    <w:semiHidden/>
    <w:qFormat/>
    <w:rsid w:val="00A27661"/>
    <w:pPr>
      <w:tabs>
        <w:tab w:val="left" w:pos="426"/>
      </w:tabs>
      <w:spacing w:before="120" w:after="120"/>
      <w:ind w:right="255"/>
    </w:pPr>
    <w:rPr>
      <w:rFonts w:eastAsia="MS Mincho" w:cs="Arial"/>
      <w:color w:val="262626"/>
      <w:sz w:val="21"/>
      <w:szCs w:val="21"/>
    </w:rPr>
  </w:style>
  <w:style w:type="paragraph" w:customStyle="1" w:styleId="BulletLeft">
    <w:name w:val="Bullet Left"/>
    <w:basedOn w:val="Normal"/>
    <w:uiPriority w:val="1"/>
    <w:semiHidden/>
    <w:rsid w:val="00B85642"/>
    <w:pPr>
      <w:widowControl w:val="0"/>
      <w:numPr>
        <w:numId w:val="13"/>
      </w:numPr>
      <w:tabs>
        <w:tab w:val="left" w:pos="1120"/>
        <w:tab w:val="left" w:pos="1680"/>
        <w:tab w:val="left" w:pos="2240"/>
        <w:tab w:val="left" w:pos="2800"/>
        <w:tab w:val="left" w:pos="3360"/>
        <w:tab w:val="left" w:pos="3920"/>
        <w:tab w:val="left" w:pos="4480"/>
        <w:tab w:val="left" w:pos="5040"/>
        <w:tab w:val="left" w:pos="5600"/>
        <w:tab w:val="left" w:pos="6160"/>
        <w:tab w:val="left" w:pos="6720"/>
      </w:tabs>
      <w:autoSpaceDE w:val="0"/>
      <w:autoSpaceDN w:val="0"/>
      <w:adjustRightInd w:val="0"/>
      <w:spacing w:after="0"/>
    </w:pPr>
    <w:rPr>
      <w:rFonts w:ascii="Helvetica" w:hAnsi="Helvetica"/>
      <w:sz w:val="24"/>
      <w:lang w:val="en-US"/>
    </w:rPr>
  </w:style>
  <w:style w:type="paragraph" w:customStyle="1" w:styleId="FrontPageTitle">
    <w:name w:val="Front Page Title"/>
    <w:link w:val="FrontPageTitleChar"/>
    <w:uiPriority w:val="1"/>
    <w:semiHidden/>
    <w:qFormat/>
    <w:rsid w:val="00374C69"/>
    <w:pPr>
      <w:tabs>
        <w:tab w:val="left" w:pos="737"/>
        <w:tab w:val="center" w:pos="4713"/>
      </w:tabs>
      <w:suppressAutoHyphens/>
      <w:spacing w:before="1080"/>
      <w:jc w:val="center"/>
    </w:pPr>
    <w:rPr>
      <w:b/>
      <w:sz w:val="48"/>
      <w:szCs w:val="40"/>
    </w:rPr>
  </w:style>
  <w:style w:type="character" w:customStyle="1" w:styleId="FrontPageTitleChar">
    <w:name w:val="Front Page Title Char"/>
    <w:basedOn w:val="DefaultParagraphFont"/>
    <w:link w:val="FrontPageTitle"/>
    <w:uiPriority w:val="1"/>
    <w:semiHidden/>
    <w:rsid w:val="008016BA"/>
    <w:rPr>
      <w:rFonts w:ascii="Calibri" w:hAnsi="Calibri"/>
      <w:b/>
      <w:sz w:val="48"/>
      <w:szCs w:val="40"/>
    </w:rPr>
  </w:style>
  <w:style w:type="paragraph" w:customStyle="1" w:styleId="Standard-TitleLevel1">
    <w:name w:val="Standard - Title Level 1"/>
    <w:link w:val="Standard-TitleLevel1Char"/>
    <w:semiHidden/>
    <w:qFormat/>
    <w:rsid w:val="00374C69"/>
    <w:pPr>
      <w:spacing w:before="360" w:line="259" w:lineRule="auto"/>
    </w:pPr>
    <w:rPr>
      <w:rFonts w:asciiTheme="minorHAnsi" w:eastAsiaTheme="minorHAnsi" w:hAnsiTheme="minorHAnsi" w:cstheme="minorBidi"/>
      <w:b/>
      <w:sz w:val="32"/>
    </w:rPr>
  </w:style>
  <w:style w:type="paragraph" w:customStyle="1" w:styleId="Standard-NormalParagraph">
    <w:name w:val="Standard - Normal Paragraph"/>
    <w:link w:val="Standard-NormalParagraphChar"/>
    <w:semiHidden/>
    <w:qFormat/>
    <w:rsid w:val="002F0C57"/>
    <w:pPr>
      <w:spacing w:before="120" w:line="259" w:lineRule="auto"/>
      <w:jc w:val="both"/>
    </w:pPr>
    <w:rPr>
      <w:rFonts w:asciiTheme="minorHAnsi" w:eastAsiaTheme="minorHAnsi" w:hAnsiTheme="minorHAnsi" w:cstheme="minorBidi"/>
      <w:sz w:val="18"/>
    </w:rPr>
  </w:style>
  <w:style w:type="character" w:customStyle="1" w:styleId="Standard-TitleLevel1Char">
    <w:name w:val="Standard - Title Level 1 Char"/>
    <w:basedOn w:val="DefaultParagraphFont"/>
    <w:link w:val="Standard-TitleLevel1"/>
    <w:semiHidden/>
    <w:rsid w:val="001F77FA"/>
    <w:rPr>
      <w:rFonts w:asciiTheme="minorHAnsi" w:eastAsiaTheme="minorHAnsi" w:hAnsiTheme="minorHAnsi" w:cstheme="minorBidi"/>
      <w:b/>
      <w:sz w:val="32"/>
    </w:rPr>
  </w:style>
  <w:style w:type="character" w:customStyle="1" w:styleId="Standard-NormalParagraphChar">
    <w:name w:val="Standard - Normal Paragraph Char"/>
    <w:basedOn w:val="DefaultParagraphFont"/>
    <w:link w:val="Standard-NormalParagraph"/>
    <w:semiHidden/>
    <w:rsid w:val="001F77FA"/>
    <w:rPr>
      <w:rFonts w:asciiTheme="minorHAnsi" w:eastAsiaTheme="minorHAnsi" w:hAnsiTheme="minorHAnsi" w:cstheme="minorBidi"/>
      <w:sz w:val="18"/>
    </w:rPr>
  </w:style>
  <w:style w:type="paragraph" w:customStyle="1" w:styleId="Numbered-TitleLevel1">
    <w:name w:val="Numbered - Title Level 1"/>
    <w:uiPriority w:val="1"/>
    <w:semiHidden/>
    <w:qFormat/>
    <w:rsid w:val="00374C69"/>
    <w:pPr>
      <w:spacing w:before="360" w:line="259" w:lineRule="auto"/>
      <w:ind w:left="851" w:hanging="851"/>
    </w:pPr>
    <w:rPr>
      <w:rFonts w:asciiTheme="minorHAnsi" w:eastAsiaTheme="majorEastAsia" w:hAnsiTheme="minorHAnsi" w:cstheme="majorBidi"/>
      <w:b/>
      <w:color w:val="000000" w:themeColor="text1"/>
      <w:sz w:val="32"/>
      <w:szCs w:val="32"/>
    </w:rPr>
  </w:style>
  <w:style w:type="paragraph" w:customStyle="1" w:styleId="Numbered-TitleLevel2">
    <w:name w:val="Numbered - Title Level 2"/>
    <w:basedOn w:val="Numbered-TitleLevel1"/>
    <w:uiPriority w:val="1"/>
    <w:semiHidden/>
    <w:qFormat/>
    <w:rsid w:val="00374C69"/>
    <w:pPr>
      <w:spacing w:before="240"/>
    </w:pPr>
    <w:rPr>
      <w:sz w:val="24"/>
    </w:rPr>
  </w:style>
  <w:style w:type="paragraph" w:customStyle="1" w:styleId="Numbered-TitleLevel3">
    <w:name w:val="Numbered - Title Level 3"/>
    <w:uiPriority w:val="1"/>
    <w:semiHidden/>
    <w:qFormat/>
    <w:rsid w:val="00374C69"/>
    <w:pPr>
      <w:spacing w:before="240" w:line="259" w:lineRule="auto"/>
      <w:ind w:left="851" w:hanging="851"/>
    </w:pPr>
    <w:rPr>
      <w:rFonts w:asciiTheme="minorHAnsi" w:eastAsiaTheme="majorEastAsia" w:hAnsiTheme="minorHAnsi" w:cstheme="majorBidi"/>
      <w:b/>
      <w:color w:val="000000" w:themeColor="text1"/>
      <w:szCs w:val="32"/>
    </w:rPr>
  </w:style>
  <w:style w:type="paragraph" w:customStyle="1" w:styleId="Numbered-TitleLevel4">
    <w:name w:val="Numbered - Title Level 4"/>
    <w:uiPriority w:val="1"/>
    <w:semiHidden/>
    <w:qFormat/>
    <w:rsid w:val="00374C69"/>
    <w:pPr>
      <w:spacing w:before="240" w:line="259" w:lineRule="auto"/>
      <w:ind w:left="851" w:hanging="851"/>
    </w:pPr>
    <w:rPr>
      <w:rFonts w:asciiTheme="minorHAnsi" w:eastAsiaTheme="majorEastAsia" w:hAnsiTheme="minorHAnsi" w:cstheme="majorBidi"/>
      <w:color w:val="000000" w:themeColor="text1"/>
      <w:szCs w:val="32"/>
      <w:u w:val="single"/>
    </w:rPr>
  </w:style>
  <w:style w:type="paragraph" w:styleId="TableofFigures">
    <w:name w:val="table of figures"/>
    <w:basedOn w:val="Normal"/>
    <w:next w:val="Normal"/>
    <w:uiPriority w:val="99"/>
    <w:semiHidden/>
    <w:rsid w:val="00374C69"/>
    <w:pPr>
      <w:spacing w:after="0" w:line="259" w:lineRule="auto"/>
    </w:pPr>
    <w:rPr>
      <w:rFonts w:asciiTheme="minorHAnsi" w:eastAsiaTheme="minorHAnsi" w:hAnsiTheme="minorHAnsi" w:cstheme="minorBidi"/>
    </w:rPr>
  </w:style>
  <w:style w:type="paragraph" w:customStyle="1" w:styleId="Bodycopy">
    <w:name w:val="Body copy"/>
    <w:basedOn w:val="Normal"/>
    <w:link w:val="BodycopyChar"/>
    <w:uiPriority w:val="1"/>
    <w:semiHidden/>
    <w:qFormat/>
    <w:rsid w:val="00151926"/>
    <w:pPr>
      <w:spacing w:after="113" w:line="240" w:lineRule="atLeast"/>
    </w:pPr>
    <w:rPr>
      <w:sz w:val="20"/>
    </w:rPr>
  </w:style>
  <w:style w:type="paragraph" w:customStyle="1" w:styleId="LetterText">
    <w:name w:val="LetterText"/>
    <w:basedOn w:val="Normal"/>
    <w:link w:val="LetterTextChar"/>
    <w:uiPriority w:val="1"/>
    <w:semiHidden/>
    <w:unhideWhenUsed/>
    <w:rsid w:val="00151926"/>
    <w:pPr>
      <w:spacing w:after="0"/>
    </w:pPr>
    <w:rPr>
      <w:rFonts w:ascii="Times New Roman" w:eastAsia="SimSun" w:hAnsi="Times New Roman"/>
      <w:sz w:val="20"/>
      <w:lang w:eastAsia="zh-CN"/>
    </w:rPr>
  </w:style>
  <w:style w:type="character" w:customStyle="1" w:styleId="LetterTextChar">
    <w:name w:val="LetterText Char"/>
    <w:basedOn w:val="DefaultParagraphFont"/>
    <w:link w:val="LetterText"/>
    <w:uiPriority w:val="1"/>
    <w:semiHidden/>
    <w:rsid w:val="0080643D"/>
    <w:rPr>
      <w:rFonts w:eastAsia="SimSun"/>
      <w:szCs w:val="24"/>
      <w:lang w:eastAsia="zh-CN"/>
    </w:rPr>
  </w:style>
  <w:style w:type="character" w:customStyle="1" w:styleId="BodycopyChar">
    <w:name w:val="Body copy Char"/>
    <w:basedOn w:val="DefaultParagraphFont"/>
    <w:link w:val="Bodycopy"/>
    <w:uiPriority w:val="1"/>
    <w:semiHidden/>
    <w:rsid w:val="001F77FA"/>
    <w:rPr>
      <w:rFonts w:ascii="Arial" w:hAnsi="Arial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76751A"/>
    <w:rPr>
      <w:color w:val="808080"/>
      <w:shd w:val="clear" w:color="auto" w:fill="E6E6E6"/>
    </w:rPr>
  </w:style>
  <w:style w:type="paragraph" w:customStyle="1" w:styleId="Standard-TitleLevel2">
    <w:name w:val="Standard - Title Level 2"/>
    <w:link w:val="Standard-TitleLevel2Char"/>
    <w:semiHidden/>
    <w:qFormat/>
    <w:rsid w:val="001A019F"/>
    <w:pPr>
      <w:spacing w:before="240" w:line="259" w:lineRule="auto"/>
    </w:pPr>
    <w:rPr>
      <w:rFonts w:asciiTheme="minorHAnsi" w:eastAsiaTheme="minorHAnsi" w:hAnsiTheme="minorHAnsi" w:cstheme="minorBidi"/>
      <w:b/>
      <w:sz w:val="24"/>
    </w:rPr>
  </w:style>
  <w:style w:type="paragraph" w:customStyle="1" w:styleId="Standard-TitleLevel3">
    <w:name w:val="Standard - Title Level 3"/>
    <w:basedOn w:val="Standard-TitleLevel2"/>
    <w:link w:val="Standard-TitleLevel3Char"/>
    <w:semiHidden/>
    <w:qFormat/>
    <w:rsid w:val="001A019F"/>
    <w:rPr>
      <w:sz w:val="22"/>
    </w:rPr>
  </w:style>
  <w:style w:type="character" w:customStyle="1" w:styleId="Standard-TitleLevel2Char">
    <w:name w:val="Standard - Title Level 2 Char"/>
    <w:basedOn w:val="DefaultParagraphFont"/>
    <w:link w:val="Standard-TitleLevel2"/>
    <w:semiHidden/>
    <w:rsid w:val="001F77FA"/>
    <w:rPr>
      <w:rFonts w:asciiTheme="minorHAnsi" w:eastAsiaTheme="minorHAnsi" w:hAnsiTheme="minorHAnsi" w:cstheme="minorBidi"/>
      <w:b/>
      <w:sz w:val="24"/>
    </w:rPr>
  </w:style>
  <w:style w:type="character" w:customStyle="1" w:styleId="Standard-TitleLevel3Char">
    <w:name w:val="Standard - Title Level 3 Char"/>
    <w:basedOn w:val="Standard-TitleLevel2Char"/>
    <w:link w:val="Standard-TitleLevel3"/>
    <w:semiHidden/>
    <w:rsid w:val="001F77FA"/>
    <w:rPr>
      <w:rFonts w:asciiTheme="minorHAnsi" w:eastAsiaTheme="minorHAnsi" w:hAnsiTheme="minorHAnsi" w:cstheme="minorBidi"/>
      <w:b/>
      <w:sz w:val="22"/>
    </w:rPr>
  </w:style>
  <w:style w:type="paragraph" w:customStyle="1" w:styleId="Standard-BulletPoint">
    <w:name w:val="Standard - Bullet Point"/>
    <w:link w:val="Standard-BulletPointChar"/>
    <w:semiHidden/>
    <w:qFormat/>
    <w:rsid w:val="001A019F"/>
    <w:pPr>
      <w:numPr>
        <w:numId w:val="14"/>
      </w:numPr>
      <w:spacing w:before="120" w:line="259" w:lineRule="auto"/>
    </w:pPr>
    <w:rPr>
      <w:rFonts w:asciiTheme="minorHAnsi" w:eastAsiaTheme="minorHAnsi" w:hAnsiTheme="minorHAnsi" w:cstheme="minorBidi"/>
    </w:rPr>
  </w:style>
  <w:style w:type="paragraph" w:customStyle="1" w:styleId="Standard-Numberedparagraph">
    <w:name w:val="Standard - Numbered paragraph"/>
    <w:link w:val="Standard-NumberedparagraphChar"/>
    <w:semiHidden/>
    <w:qFormat/>
    <w:rsid w:val="001A019F"/>
    <w:pPr>
      <w:numPr>
        <w:numId w:val="15"/>
      </w:numPr>
      <w:spacing w:before="120" w:line="259" w:lineRule="auto"/>
    </w:pPr>
    <w:rPr>
      <w:rFonts w:asciiTheme="minorHAnsi" w:eastAsiaTheme="minorHAnsi" w:hAnsiTheme="minorHAnsi" w:cstheme="minorBidi"/>
    </w:rPr>
  </w:style>
  <w:style w:type="character" w:customStyle="1" w:styleId="Standard-BulletPointChar">
    <w:name w:val="Standard - Bullet Point Char"/>
    <w:basedOn w:val="DefaultParagraphFont"/>
    <w:link w:val="Standard-BulletPoint"/>
    <w:semiHidden/>
    <w:rsid w:val="001F77FA"/>
    <w:rPr>
      <w:rFonts w:asciiTheme="minorHAnsi" w:eastAsiaTheme="minorHAnsi" w:hAnsiTheme="minorHAnsi" w:cstheme="minorBidi"/>
    </w:rPr>
  </w:style>
  <w:style w:type="character" w:customStyle="1" w:styleId="Standard-NumberedparagraphChar">
    <w:name w:val="Standard - Numbered paragraph Char"/>
    <w:basedOn w:val="DefaultParagraphFont"/>
    <w:link w:val="Standard-Numberedparagraph"/>
    <w:semiHidden/>
    <w:rsid w:val="001F77FA"/>
    <w:rPr>
      <w:rFonts w:asciiTheme="minorHAnsi" w:eastAsiaTheme="minorHAnsi" w:hAnsiTheme="minorHAnsi" w:cstheme="minorBidi"/>
    </w:rPr>
  </w:style>
  <w:style w:type="paragraph" w:customStyle="1" w:styleId="PNXHeading1">
    <w:name w:val="PNX_Heading 1"/>
    <w:qFormat/>
    <w:rsid w:val="00F044D3"/>
    <w:pPr>
      <w:spacing w:after="120"/>
    </w:pPr>
    <w:rPr>
      <w:rFonts w:asciiTheme="minorHAnsi" w:eastAsiaTheme="minorHAnsi" w:hAnsiTheme="minorHAnsi" w:cstheme="minorBidi"/>
      <w:b/>
      <w:color w:val="3D89F7"/>
      <w:sz w:val="44"/>
      <w:szCs w:val="44"/>
    </w:rPr>
  </w:style>
  <w:style w:type="paragraph" w:customStyle="1" w:styleId="PNXHeading2">
    <w:name w:val="PNX_Heading 2"/>
    <w:basedOn w:val="Standard-TitleLevel1"/>
    <w:next w:val="PNXBodyText"/>
    <w:qFormat/>
    <w:rsid w:val="004F1F0F"/>
    <w:pPr>
      <w:spacing w:before="240" w:after="120"/>
    </w:pPr>
    <w:rPr>
      <w:color w:val="3D89F7"/>
      <w:sz w:val="36"/>
      <w:szCs w:val="36"/>
    </w:rPr>
  </w:style>
  <w:style w:type="paragraph" w:customStyle="1" w:styleId="PNXHeading3">
    <w:name w:val="PNX_Heading 3"/>
    <w:basedOn w:val="Standard-TitleLevel1"/>
    <w:next w:val="PNXBodyText"/>
    <w:qFormat/>
    <w:rsid w:val="00826642"/>
    <w:pPr>
      <w:spacing w:before="240" w:after="120"/>
    </w:pPr>
    <w:rPr>
      <w:color w:val="3D89F7"/>
      <w:sz w:val="28"/>
      <w:szCs w:val="28"/>
    </w:rPr>
  </w:style>
  <w:style w:type="paragraph" w:customStyle="1" w:styleId="PNXHeading4">
    <w:name w:val="PNX_Heading 4"/>
    <w:basedOn w:val="Standard-TitleLevel1"/>
    <w:next w:val="PNXBodyText"/>
    <w:qFormat/>
    <w:rsid w:val="00826642"/>
    <w:pPr>
      <w:spacing w:before="240" w:after="120"/>
    </w:pPr>
    <w:rPr>
      <w:color w:val="3D89F7"/>
      <w:sz w:val="24"/>
      <w:szCs w:val="24"/>
    </w:rPr>
  </w:style>
  <w:style w:type="paragraph" w:customStyle="1" w:styleId="PNXBodyText">
    <w:name w:val="PNX_Body Text"/>
    <w:qFormat/>
    <w:rsid w:val="004A49AD"/>
    <w:pPr>
      <w:spacing w:before="120" w:after="120"/>
      <w:jc w:val="both"/>
    </w:pPr>
    <w:rPr>
      <w:rFonts w:asciiTheme="minorHAnsi" w:eastAsiaTheme="minorHAnsi" w:hAnsiTheme="minorHAnsi" w:cstheme="minorBidi"/>
    </w:rPr>
  </w:style>
  <w:style w:type="paragraph" w:customStyle="1" w:styleId="PNXBullet1">
    <w:name w:val="PNX_Bullet 1"/>
    <w:basedOn w:val="PNXBodyText"/>
    <w:qFormat/>
    <w:rsid w:val="00826642"/>
    <w:pPr>
      <w:numPr>
        <w:numId w:val="16"/>
      </w:numPr>
    </w:pPr>
  </w:style>
  <w:style w:type="paragraph" w:customStyle="1" w:styleId="PNXBullet2">
    <w:name w:val="PNX_Bullet 2"/>
    <w:basedOn w:val="PNXBodyText"/>
    <w:qFormat/>
    <w:rsid w:val="00826642"/>
    <w:pPr>
      <w:numPr>
        <w:numId w:val="17"/>
      </w:numPr>
      <w:ind w:left="1097"/>
    </w:pPr>
  </w:style>
  <w:style w:type="paragraph" w:customStyle="1" w:styleId="PNXBullet3">
    <w:name w:val="PNX_Bullet 3"/>
    <w:basedOn w:val="PNXBodyText"/>
    <w:qFormat/>
    <w:rsid w:val="00826642"/>
    <w:pPr>
      <w:numPr>
        <w:numId w:val="18"/>
      </w:numPr>
      <w:ind w:left="1437"/>
    </w:pPr>
  </w:style>
  <w:style w:type="paragraph" w:customStyle="1" w:styleId="PNXBullet4">
    <w:name w:val="PNX_Bullet 4"/>
    <w:basedOn w:val="PNXBodyText"/>
    <w:qFormat/>
    <w:rsid w:val="004E2592"/>
    <w:pPr>
      <w:numPr>
        <w:numId w:val="19"/>
      </w:numPr>
      <w:ind w:left="1834"/>
    </w:pPr>
  </w:style>
  <w:style w:type="paragraph" w:customStyle="1" w:styleId="PNXTabletext">
    <w:name w:val="PNX_Table text"/>
    <w:basedOn w:val="LetterText"/>
    <w:qFormat/>
    <w:rsid w:val="004A49AD"/>
    <w:pPr>
      <w:spacing w:before="80" w:after="80"/>
      <w:jc w:val="both"/>
    </w:pPr>
    <w:rPr>
      <w:rFonts w:asciiTheme="minorHAnsi" w:eastAsiaTheme="minorHAnsi" w:hAnsiTheme="minorHAnsi" w:cstheme="minorBidi"/>
      <w:szCs w:val="20"/>
      <w:lang w:eastAsia="en-US"/>
    </w:rPr>
  </w:style>
  <w:style w:type="paragraph" w:customStyle="1" w:styleId="PNXTablebullet1">
    <w:name w:val="PNX_Table bullet 1"/>
    <w:basedOn w:val="LetterText"/>
    <w:qFormat/>
    <w:rsid w:val="004E2592"/>
    <w:pPr>
      <w:numPr>
        <w:numId w:val="20"/>
      </w:numPr>
      <w:spacing w:before="120" w:after="120"/>
      <w:ind w:left="587"/>
      <w:jc w:val="both"/>
    </w:pPr>
    <w:rPr>
      <w:rFonts w:asciiTheme="minorHAnsi" w:eastAsiaTheme="minorHAnsi" w:hAnsiTheme="minorHAnsi" w:cstheme="minorBidi"/>
      <w:szCs w:val="20"/>
      <w:lang w:eastAsia="en-US"/>
    </w:rPr>
  </w:style>
  <w:style w:type="paragraph" w:customStyle="1" w:styleId="PNXTablebullet2">
    <w:name w:val="PNX_Table bullet 2"/>
    <w:basedOn w:val="LetterText"/>
    <w:qFormat/>
    <w:rsid w:val="004E2592"/>
    <w:pPr>
      <w:numPr>
        <w:numId w:val="21"/>
      </w:numPr>
      <w:spacing w:before="120" w:after="120"/>
      <w:ind w:left="927"/>
      <w:jc w:val="both"/>
    </w:pPr>
    <w:rPr>
      <w:rFonts w:asciiTheme="minorHAnsi" w:eastAsiaTheme="minorHAnsi" w:hAnsiTheme="minorHAnsi" w:cstheme="minorBidi"/>
      <w:szCs w:val="20"/>
      <w:lang w:eastAsia="en-US"/>
    </w:rPr>
  </w:style>
  <w:style w:type="paragraph" w:customStyle="1" w:styleId="PNXTablebullet3">
    <w:name w:val="PNX_Table bullet 3"/>
    <w:basedOn w:val="LetterText"/>
    <w:qFormat/>
    <w:rsid w:val="004E2592"/>
    <w:pPr>
      <w:numPr>
        <w:numId w:val="22"/>
      </w:numPr>
      <w:spacing w:before="120" w:after="120"/>
      <w:ind w:left="1267"/>
      <w:jc w:val="both"/>
    </w:pPr>
    <w:rPr>
      <w:rFonts w:asciiTheme="minorHAnsi" w:eastAsiaTheme="minorHAnsi" w:hAnsiTheme="minorHAnsi" w:cstheme="minorBidi"/>
      <w:szCs w:val="20"/>
      <w:lang w:eastAsia="en-US"/>
    </w:rPr>
  </w:style>
  <w:style w:type="paragraph" w:customStyle="1" w:styleId="PNXHeadingN1">
    <w:name w:val="PNX_Heading N1"/>
    <w:basedOn w:val="PNXHeading1"/>
    <w:qFormat/>
    <w:rsid w:val="00FF27BB"/>
    <w:pPr>
      <w:numPr>
        <w:numId w:val="23"/>
      </w:numPr>
    </w:pPr>
  </w:style>
  <w:style w:type="paragraph" w:customStyle="1" w:styleId="PNXHeadingN2">
    <w:name w:val="PNX_Heading N2"/>
    <w:basedOn w:val="PNXHeading2"/>
    <w:qFormat/>
    <w:rsid w:val="00CE5B68"/>
    <w:pPr>
      <w:numPr>
        <w:ilvl w:val="1"/>
        <w:numId w:val="23"/>
      </w:numPr>
      <w:ind w:left="578" w:hanging="578"/>
    </w:pPr>
  </w:style>
  <w:style w:type="paragraph" w:customStyle="1" w:styleId="PNXHeadingN3">
    <w:name w:val="PNX_Heading N3"/>
    <w:basedOn w:val="PNXHeading3"/>
    <w:qFormat/>
    <w:rsid w:val="00FF27BB"/>
    <w:pPr>
      <w:numPr>
        <w:ilvl w:val="2"/>
        <w:numId w:val="23"/>
      </w:numPr>
    </w:pPr>
  </w:style>
  <w:style w:type="paragraph" w:customStyle="1" w:styleId="PNXHeadingN4">
    <w:name w:val="PNX_Heading N4"/>
    <w:basedOn w:val="PNXHeading4"/>
    <w:qFormat/>
    <w:rsid w:val="00FF27BB"/>
    <w:pPr>
      <w:numPr>
        <w:ilvl w:val="3"/>
        <w:numId w:val="23"/>
      </w:numPr>
    </w:pPr>
  </w:style>
  <w:style w:type="paragraph" w:customStyle="1" w:styleId="PNXTableHeading">
    <w:name w:val="PNX_Table Heading"/>
    <w:basedOn w:val="PNXTabletext"/>
    <w:qFormat/>
    <w:rsid w:val="004A49AD"/>
    <w:rPr>
      <w:b/>
      <w:bCs/>
    </w:rPr>
  </w:style>
  <w:style w:type="paragraph" w:customStyle="1" w:styleId="PNXTitle">
    <w:name w:val="PNX_Title"/>
    <w:basedOn w:val="Normal"/>
    <w:qFormat/>
    <w:rsid w:val="00207052"/>
    <w:pPr>
      <w:jc w:val="right"/>
    </w:pPr>
    <w:rPr>
      <w:rFonts w:asciiTheme="minorHAnsi" w:hAnsiTheme="minorHAnsi"/>
      <w:b/>
      <w:bCs/>
      <w:color w:val="3D89F7"/>
      <w:sz w:val="48"/>
      <w:szCs w:val="48"/>
    </w:rPr>
  </w:style>
  <w:style w:type="paragraph" w:customStyle="1" w:styleId="PNXSubtitle">
    <w:name w:val="PNX_Subtitle"/>
    <w:basedOn w:val="Normal"/>
    <w:qFormat/>
    <w:rsid w:val="00207052"/>
    <w:pPr>
      <w:jc w:val="right"/>
    </w:pPr>
    <w:rPr>
      <w:rFonts w:asciiTheme="minorHAnsi" w:hAnsiTheme="minorHAnsi"/>
      <w:b/>
      <w:bCs/>
      <w:color w:val="3D89F7"/>
      <w:sz w:val="36"/>
      <w:szCs w:val="36"/>
    </w:rPr>
  </w:style>
  <w:style w:type="paragraph" w:customStyle="1" w:styleId="PNXBullet1Last">
    <w:name w:val="PNX_Bullet 1_Last"/>
    <w:basedOn w:val="PNXBullet1"/>
    <w:qFormat/>
    <w:rsid w:val="00C7180D"/>
    <w:pPr>
      <w:spacing w:after="240"/>
      <w:ind w:left="714" w:hanging="357"/>
    </w:pPr>
  </w:style>
  <w:style w:type="paragraph" w:customStyle="1" w:styleId="PNXBullet5">
    <w:name w:val="PNX_Bullet 5"/>
    <w:basedOn w:val="PNXBullet4"/>
    <w:qFormat/>
    <w:rsid w:val="00CE5B68"/>
    <w:pPr>
      <w:numPr>
        <w:numId w:val="24"/>
      </w:numPr>
      <w:ind w:left="2171" w:hanging="357"/>
    </w:pPr>
  </w:style>
  <w:style w:type="paragraph" w:customStyle="1" w:styleId="PNXEmphasis">
    <w:name w:val="PNX_Emphasis"/>
    <w:basedOn w:val="PNXBodyText"/>
    <w:next w:val="PNXBodyText"/>
    <w:qFormat/>
    <w:rsid w:val="004F1F0F"/>
    <w:rPr>
      <w:b/>
      <w:bCs/>
    </w:rPr>
  </w:style>
  <w:style w:type="paragraph" w:customStyle="1" w:styleId="PNXSpacer">
    <w:name w:val="PNX_Spacer"/>
    <w:basedOn w:val="PNXBodyText"/>
    <w:next w:val="PNXBodyText"/>
    <w:qFormat/>
    <w:rsid w:val="005B195E"/>
    <w:pPr>
      <w:spacing w:before="0" w:after="0"/>
    </w:pPr>
    <w:rPr>
      <w:sz w:val="16"/>
    </w:rPr>
  </w:style>
  <w:style w:type="paragraph" w:customStyle="1" w:styleId="PNXImagePlacer">
    <w:name w:val="PNX_Image Placer"/>
    <w:basedOn w:val="PNXBodyText"/>
    <w:qFormat/>
    <w:rsid w:val="005B195E"/>
    <w:pPr>
      <w:spacing w:after="240"/>
      <w:jc w:val="center"/>
    </w:pPr>
  </w:style>
  <w:style w:type="paragraph" w:customStyle="1" w:styleId="PNXCaption">
    <w:name w:val="PNX_Caption"/>
    <w:basedOn w:val="PNXBodyText"/>
    <w:next w:val="PNXBodyText"/>
    <w:qFormat/>
    <w:rsid w:val="00DD61AC"/>
    <w:pPr>
      <w:jc w:val="center"/>
    </w:pPr>
    <w:rPr>
      <w:rFonts w:ascii="Calibri" w:hAnsi="Calibri"/>
      <w:i/>
      <w:sz w:val="20"/>
    </w:rPr>
  </w:style>
  <w:style w:type="character" w:styleId="PlaceholderText">
    <w:name w:val="Placeholder Text"/>
    <w:basedOn w:val="DefaultParagraphFont"/>
    <w:uiPriority w:val="99"/>
    <w:semiHidden/>
    <w:rsid w:val="00E9504C"/>
    <w:rPr>
      <w:color w:val="808080"/>
    </w:rPr>
  </w:style>
  <w:style w:type="paragraph" w:customStyle="1" w:styleId="PNXContents">
    <w:name w:val="PNX_Contents"/>
    <w:basedOn w:val="Title"/>
    <w:qFormat/>
    <w:rsid w:val="004A49AD"/>
  </w:style>
  <w:style w:type="paragraph" w:customStyle="1" w:styleId="PNXResponse">
    <w:name w:val="PNX_Response"/>
    <w:basedOn w:val="PNXBodyText"/>
    <w:qFormat/>
    <w:rsid w:val="00F51109"/>
    <w:rPr>
      <w:b/>
      <w:color w:val="0070C0"/>
    </w:rPr>
  </w:style>
  <w:style w:type="paragraph" w:customStyle="1" w:styleId="PNXNote">
    <w:name w:val="PNX_Note"/>
    <w:basedOn w:val="PNXBodyText"/>
    <w:next w:val="PNXBodyText"/>
    <w:qFormat/>
    <w:rsid w:val="00F51109"/>
    <w:rPr>
      <w:b/>
    </w:rPr>
  </w:style>
  <w:style w:type="paragraph" w:customStyle="1" w:styleId="PNXCoverSubject">
    <w:name w:val="PNX_Cover_Subject"/>
    <w:basedOn w:val="PNXContents"/>
    <w:qFormat/>
    <w:rsid w:val="000F7FAD"/>
  </w:style>
  <w:style w:type="paragraph" w:customStyle="1" w:styleId="PNXNumberedlist1">
    <w:name w:val="PNX_Numbered list 1"/>
    <w:basedOn w:val="PNXBodyText"/>
    <w:qFormat/>
    <w:rsid w:val="00E92E91"/>
    <w:pPr>
      <w:numPr>
        <w:numId w:val="25"/>
      </w:numPr>
    </w:pPr>
  </w:style>
  <w:style w:type="paragraph" w:customStyle="1" w:styleId="PNXNumberedlist2">
    <w:name w:val="PNX_Numbered list 2"/>
    <w:basedOn w:val="PNXBodyText"/>
    <w:qFormat/>
    <w:rsid w:val="00265794"/>
    <w:pPr>
      <w:numPr>
        <w:numId w:val="26"/>
      </w:numPr>
      <w:ind w:left="811" w:hanging="357"/>
    </w:pPr>
  </w:style>
  <w:style w:type="paragraph" w:customStyle="1" w:styleId="PNXNumberedlist3">
    <w:name w:val="PNX_Numbered list 3"/>
    <w:basedOn w:val="PNXBodyText"/>
    <w:qFormat/>
    <w:rsid w:val="00265794"/>
    <w:pPr>
      <w:numPr>
        <w:numId w:val="27"/>
      </w:numPr>
      <w:ind w:left="1208" w:hanging="357"/>
    </w:pPr>
  </w:style>
  <w:style w:type="paragraph" w:customStyle="1" w:styleId="PNXRedtext">
    <w:name w:val="PNX_Red text"/>
    <w:basedOn w:val="PNXBodyText"/>
    <w:uiPriority w:val="1"/>
    <w:qFormat/>
    <w:rsid w:val="00F044D3"/>
    <w:pPr>
      <w:jc w:val="center"/>
    </w:pPr>
    <w:rPr>
      <w:b/>
      <w:caps/>
      <w:color w:val="FF0000"/>
      <w:sz w:val="20"/>
    </w:rPr>
  </w:style>
  <w:style w:type="paragraph" w:customStyle="1" w:styleId="PNXNumberedlist1Last">
    <w:name w:val="PNX_Numbered list 1_Last"/>
    <w:basedOn w:val="PNXNumberedlist1"/>
    <w:next w:val="PNXBodyText"/>
    <w:qFormat/>
    <w:rsid w:val="00265794"/>
  </w:style>
  <w:style w:type="paragraph" w:customStyle="1" w:styleId="PNXNumberedlist2Last">
    <w:name w:val="PNX_Numbered list 2_Last"/>
    <w:basedOn w:val="PNXNumberedlist2"/>
    <w:next w:val="PNXBodyText"/>
    <w:qFormat/>
    <w:rsid w:val="00265794"/>
  </w:style>
  <w:style w:type="paragraph" w:customStyle="1" w:styleId="PNXNumberedlist3Last">
    <w:name w:val="PNX_Numbered list 3_Last"/>
    <w:basedOn w:val="PNXNumberedlist3"/>
    <w:next w:val="PNXBodyText"/>
    <w:qFormat/>
    <w:rsid w:val="00265794"/>
  </w:style>
  <w:style w:type="paragraph" w:customStyle="1" w:styleId="PNXHeading1Black">
    <w:name w:val="PNX_Heading 1 Black"/>
    <w:basedOn w:val="PNXHeading1"/>
    <w:next w:val="PNXBodyText"/>
    <w:qFormat/>
    <w:rsid w:val="00C93863"/>
    <w:rPr>
      <w:color w:val="000000" w:themeColor="text1"/>
    </w:rPr>
  </w:style>
  <w:style w:type="paragraph" w:customStyle="1" w:styleId="PNXHeading2Black">
    <w:name w:val="PNX_Heading 2 Black"/>
    <w:basedOn w:val="PNXBodyText"/>
    <w:next w:val="PNXBodyText"/>
    <w:qFormat/>
    <w:rsid w:val="003772D0"/>
    <w:rPr>
      <w:b/>
      <w:sz w:val="32"/>
    </w:rPr>
  </w:style>
  <w:style w:type="paragraph" w:styleId="TOC4">
    <w:name w:val="toc 4"/>
    <w:basedOn w:val="Normal"/>
    <w:next w:val="Normal"/>
    <w:autoRedefine/>
    <w:uiPriority w:val="39"/>
    <w:unhideWhenUsed/>
    <w:rsid w:val="004B2254"/>
    <w:pPr>
      <w:spacing w:after="100"/>
      <w:ind w:left="660"/>
    </w:pPr>
  </w:style>
  <w:style w:type="paragraph" w:customStyle="1" w:styleId="PNXDocControlTableHead">
    <w:name w:val="PNX_DocControl_TableHead"/>
    <w:basedOn w:val="PNXTableHeading"/>
    <w:next w:val="PNXTabletext"/>
    <w:uiPriority w:val="1"/>
    <w:qFormat/>
    <w:rsid w:val="00104496"/>
    <w:rPr>
      <w:color w:val="FFFFFF" w:themeColor="background1"/>
    </w:rPr>
  </w:style>
  <w:style w:type="character" w:styleId="Mention">
    <w:name w:val="Mention"/>
    <w:basedOn w:val="DefaultParagraphFont"/>
    <w:uiPriority w:val="99"/>
    <w:unhideWhenUsed/>
    <w:rsid w:val="005B04DF"/>
    <w:rPr>
      <w:color w:val="2B579A"/>
      <w:shd w:val="clear" w:color="auto" w:fill="E1DFDD"/>
    </w:rPr>
  </w:style>
  <w:style w:type="character" w:customStyle="1" w:styleId="normaltextrun">
    <w:name w:val="normaltextrun"/>
    <w:basedOn w:val="DefaultParagraphFont"/>
    <w:rsid w:val="00F772B9"/>
  </w:style>
  <w:style w:type="character" w:customStyle="1" w:styleId="eop">
    <w:name w:val="eop"/>
    <w:basedOn w:val="DefaultParagraphFont"/>
    <w:rsid w:val="00F772B9"/>
  </w:style>
  <w:style w:type="character" w:customStyle="1" w:styleId="ui-provider">
    <w:name w:val="ui-provider"/>
    <w:basedOn w:val="DefaultParagraphFont"/>
    <w:rsid w:val="0086334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41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66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80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18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63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92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68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84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89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896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369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40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161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289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754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8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875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371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808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39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714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05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474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43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452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436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297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893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60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26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99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14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97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31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04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63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70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82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90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99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21" Type="http://schemas.openxmlformats.org/officeDocument/2006/relationships/image" Target="media/image9.png"/><Relationship Id="rId34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header" Target="header2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image" Target="media/image12.png"/><Relationship Id="rId32" Type="http://schemas.openxmlformats.org/officeDocument/2006/relationships/header" Target="header3.xml"/><Relationship Id="rId37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3.jpe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glossaryDocument" Target="glossary/document.xm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microsoft.com/office/2011/relationships/people" Target="people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/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DKelly\Documents\03_TEMPLATES\FOR%20USE\Pernix_As-Built_Templat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C7458CED1C364DAA9E8B452B1782261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B3F5C9B-F3B1-4F27-8C66-733B3572F7B9}"/>
      </w:docPartPr>
      <w:docPartBody>
        <w:p w:rsidR="00E97467" w:rsidRDefault="002933A5">
          <w:pPr>
            <w:pStyle w:val="C7458CED1C364DAA9E8B452B17822616"/>
          </w:pPr>
          <w:r w:rsidRPr="00EA7272">
            <w:rPr>
              <w:rStyle w:val="PlaceholderText"/>
            </w:rPr>
            <w:t>[Subject]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7FAC"/>
    <w:rsid w:val="001B4247"/>
    <w:rsid w:val="00220D3B"/>
    <w:rsid w:val="002933A5"/>
    <w:rsid w:val="00321EFC"/>
    <w:rsid w:val="003451ED"/>
    <w:rsid w:val="004F03B8"/>
    <w:rsid w:val="00562CDA"/>
    <w:rsid w:val="00804B00"/>
    <w:rsid w:val="00982D29"/>
    <w:rsid w:val="00987A47"/>
    <w:rsid w:val="00B327DA"/>
    <w:rsid w:val="00C17FAC"/>
    <w:rsid w:val="00C50092"/>
    <w:rsid w:val="00D31A52"/>
    <w:rsid w:val="00D43598"/>
    <w:rsid w:val="00D86BB0"/>
    <w:rsid w:val="00D92A73"/>
    <w:rsid w:val="00E97467"/>
    <w:rsid w:val="00F428AD"/>
    <w:rsid w:val="00F74077"/>
    <w:rsid w:val="00FB7A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A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C7458CED1C364DAA9E8B452B17822616">
    <w:name w:val="C7458CED1C364DAA9E8B452B1782261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PNX-KP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2991A1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2567277f-a7fb-4224-99d3-974d4f24091f" xsi:nil="true"/>
    <lcf76f155ced4ddcb4097134ff3c332f xmlns="ae2f03d1-bfd4-4a2d-ac48-9a19e8403b83">
      <Terms xmlns="http://schemas.microsoft.com/office/infopath/2007/PartnerControls"/>
    </lcf76f155ced4ddcb4097134ff3c332f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5FB8439638B9748BB18155F07931041" ma:contentTypeVersion="16" ma:contentTypeDescription="Create a new document." ma:contentTypeScope="" ma:versionID="89ab5b7261bdb2a2bbfff91a89413df0">
  <xsd:schema xmlns:xsd="http://www.w3.org/2001/XMLSchema" xmlns:xs="http://www.w3.org/2001/XMLSchema" xmlns:p="http://schemas.microsoft.com/office/2006/metadata/properties" xmlns:ns2="ae2f03d1-bfd4-4a2d-ac48-9a19e8403b83" xmlns:ns3="2567277f-a7fb-4224-99d3-974d4f24091f" targetNamespace="http://schemas.microsoft.com/office/2006/metadata/properties" ma:root="true" ma:fieldsID="1d263b44ca4c73511908da282c5a1b1e" ns2:_="" ns3:_="">
    <xsd:import namespace="ae2f03d1-bfd4-4a2d-ac48-9a19e8403b83"/>
    <xsd:import namespace="2567277f-a7fb-4224-99d3-974d4f24091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Location" minOccurs="0"/>
                <xsd:element ref="ns3:SharedWithUsers" minOccurs="0"/>
                <xsd:element ref="ns3:SharedWithDetails" minOccurs="0"/>
                <xsd:element ref="ns2:MediaLengthInSeconds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e2f03d1-bfd4-4a2d-ac48-9a19e8403b8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22" nillable="true" ma:taxonomy="true" ma:internalName="lcf76f155ced4ddcb4097134ff3c332f" ma:taxonomyFieldName="MediaServiceImageTags" ma:displayName="Image Tags" ma:readOnly="false" ma:fieldId="{5cf76f15-5ced-4ddc-b409-7134ff3c332f}" ma:taxonomyMulti="true" ma:sspId="1e1bb99e-3a6b-4b2d-9db7-63bbe09aba39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567277f-a7fb-4224-99d3-974d4f24091f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3" nillable="true" ma:displayName="Taxonomy Catch All Column" ma:hidden="true" ma:list="{ecd5390d-1725-4ca5-9ac1-6f9546e5b993}" ma:internalName="TaxCatchAll" ma:showField="CatchAllData" ma:web="2567277f-a7fb-4224-99d3-974d4f24091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C4850D5-5996-4B78-813F-1980BEE844E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4150CB4-9BAF-47E5-A079-2069A5E5367F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D10C1C7B-F9EC-4590-9450-F1E7A60CB0E4}">
  <ds:schemaRefs>
    <ds:schemaRef ds:uri="http://schemas.microsoft.com/office/2006/metadata/properties"/>
    <ds:schemaRef ds:uri="http://schemas.microsoft.com/office/infopath/2007/PartnerControls"/>
    <ds:schemaRef ds:uri="2567277f-a7fb-4224-99d3-974d4f24091f"/>
    <ds:schemaRef ds:uri="ae2f03d1-bfd4-4a2d-ac48-9a19e8403b83"/>
  </ds:schemaRefs>
</ds:datastoreItem>
</file>

<file path=customXml/itemProps4.xml><?xml version="1.0" encoding="utf-8"?>
<ds:datastoreItem xmlns:ds="http://schemas.openxmlformats.org/officeDocument/2006/customXml" ds:itemID="{F386601F-D29D-49AA-8741-72E0CF3B74D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e2f03d1-bfd4-4a2d-ac48-9a19e8403b83"/>
    <ds:schemaRef ds:uri="2567277f-a7fb-4224-99d3-974d4f24091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Pernix_As-Built_Template</Template>
  <TotalTime>672</TotalTime>
  <Pages>14</Pages>
  <Words>1000</Words>
  <Characters>5703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Pernix RFx Template</vt:lpstr>
    </vt:vector>
  </TitlesOfParts>
  <Company>Pernix Pty Ltd</Company>
  <LinksUpToDate>false</LinksUpToDate>
  <CharactersWithSpaces>6690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Pernix RFx Template</dc:title>
  <dc:subject>Site Based Compliance Training Report</dc:subject>
  <dc:creator>Stephen Kelly - Pernix</dc:creator>
  <cp:keywords/>
  <cp:lastModifiedBy>Chandra Mahesh - Pernix</cp:lastModifiedBy>
  <cp:revision>202</cp:revision>
  <cp:lastPrinted>2022-07-29T17:55:00Z</cp:lastPrinted>
  <dcterms:created xsi:type="dcterms:W3CDTF">2023-02-20T02:26:00Z</dcterms:created>
  <dcterms:modified xsi:type="dcterms:W3CDTF">2023-03-26T12:09:00Z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ket Ref.">
    <vt:lpwstr/>
  </property>
  <property fmtid="{D5CDD505-2E9C-101B-9397-08002B2CF9AE}" pid="3" name="Doc. Type">
    <vt:lpwstr/>
  </property>
  <property fmtid="{D5CDD505-2E9C-101B-9397-08002B2CF9AE}" pid="4" name="Objective-Id">
    <vt:lpwstr>A755899</vt:lpwstr>
  </property>
  <property fmtid="{D5CDD505-2E9C-101B-9397-08002B2CF9AE}" pid="5" name="Objective-Title">
    <vt:lpwstr>Request for Quote - Invitation PPG</vt:lpwstr>
  </property>
  <property fmtid="{D5CDD505-2E9C-101B-9397-08002B2CF9AE}" pid="6" name="Objective-Comment">
    <vt:lpwstr/>
  </property>
  <property fmtid="{D5CDD505-2E9C-101B-9397-08002B2CF9AE}" pid="7" name="Objective-CreationStamp">
    <vt:filetime>2016-03-03T00:47:24Z</vt:filetime>
  </property>
  <property fmtid="{D5CDD505-2E9C-101B-9397-08002B2CF9AE}" pid="8" name="Objective-IsApproved">
    <vt:bool>false</vt:bool>
  </property>
  <property fmtid="{D5CDD505-2E9C-101B-9397-08002B2CF9AE}" pid="9" name="Objective-IsPublished">
    <vt:bool>false</vt:bool>
  </property>
  <property fmtid="{D5CDD505-2E9C-101B-9397-08002B2CF9AE}" pid="10" name="Objective-DatePublished">
    <vt:lpwstr/>
  </property>
  <property fmtid="{D5CDD505-2E9C-101B-9397-08002B2CF9AE}" pid="11" name="Objective-ModificationStamp">
    <vt:filetime>2016-03-03T01:15:34Z</vt:filetime>
  </property>
  <property fmtid="{D5CDD505-2E9C-101B-9397-08002B2CF9AE}" pid="12" name="Objective-Owner">
    <vt:lpwstr>Clare Venturi</vt:lpwstr>
  </property>
  <property fmtid="{D5CDD505-2E9C-101B-9397-08002B2CF9AE}" pid="13" name="Objective-Path">
    <vt:lpwstr>Objective Global Folder:OFFICE OF THE INDUSTRY ADVOCATE (OIA):Program Management:Industry Participation Policy Implementation:OIA - IPP Documentation Review:OIA - State Procurement Board Document Updates - 2015-16:</vt:lpwstr>
  </property>
  <property fmtid="{D5CDD505-2E9C-101B-9397-08002B2CF9AE}" pid="14" name="Objective-Parent">
    <vt:lpwstr>OIA - State Procurement Board Document Updates - 2015-16</vt:lpwstr>
  </property>
  <property fmtid="{D5CDD505-2E9C-101B-9397-08002B2CF9AE}" pid="15" name="Objective-State">
    <vt:lpwstr>Being Edited</vt:lpwstr>
  </property>
  <property fmtid="{D5CDD505-2E9C-101B-9397-08002B2CF9AE}" pid="16" name="Objective-Version">
    <vt:lpwstr>1.1</vt:lpwstr>
  </property>
  <property fmtid="{D5CDD505-2E9C-101B-9397-08002B2CF9AE}" pid="17" name="Objective-VersionNumber">
    <vt:r8>2</vt:r8>
  </property>
  <property fmtid="{D5CDD505-2E9C-101B-9397-08002B2CF9AE}" pid="18" name="Objective-VersionComment">
    <vt:lpwstr/>
  </property>
  <property fmtid="{D5CDD505-2E9C-101B-9397-08002B2CF9AE}" pid="19" name="Objective-FileNumber">
    <vt:lpwstr>2015/09497</vt:lpwstr>
  </property>
  <property fmtid="{D5CDD505-2E9C-101B-9397-08002B2CF9AE}" pid="20" name="Objective-Classification">
    <vt:lpwstr>[Inherited - For Official Use Only]</vt:lpwstr>
  </property>
  <property fmtid="{D5CDD505-2E9C-101B-9397-08002B2CF9AE}" pid="21" name="Objective-Caveats">
    <vt:lpwstr/>
  </property>
  <property fmtid="{D5CDD505-2E9C-101B-9397-08002B2CF9AE}" pid="22" name="Objective-Legacy Unique ID [system]">
    <vt:lpwstr/>
  </property>
  <property fmtid="{D5CDD505-2E9C-101B-9397-08002B2CF9AE}" pid="23" name="ContentTypeId">
    <vt:lpwstr>0x010100D5FB8439638B9748BB18155F07931041</vt:lpwstr>
  </property>
  <property fmtid="{D5CDD505-2E9C-101B-9397-08002B2CF9AE}" pid="24" name="_dlc_DocIdItemGuid">
    <vt:lpwstr>97587032-4bd4-470b-9401-3b21fdcad311</vt:lpwstr>
  </property>
  <property fmtid="{D5CDD505-2E9C-101B-9397-08002B2CF9AE}" pid="25" name="MediaServiceImageTags">
    <vt:lpwstr/>
  </property>
  <property fmtid="{D5CDD505-2E9C-101B-9397-08002B2CF9AE}" pid="26" name="MSIP_Label_8aac2245-55d1-4cc2-a328-4d057e63f901_Enabled">
    <vt:lpwstr>true</vt:lpwstr>
  </property>
  <property fmtid="{D5CDD505-2E9C-101B-9397-08002B2CF9AE}" pid="27" name="MSIP_Label_8aac2245-55d1-4cc2-a328-4d057e63f901_SetDate">
    <vt:lpwstr>2022-11-08T03:14:19Z</vt:lpwstr>
  </property>
  <property fmtid="{D5CDD505-2E9C-101B-9397-08002B2CF9AE}" pid="28" name="MSIP_Label_8aac2245-55d1-4cc2-a328-4d057e63f901_Method">
    <vt:lpwstr>Standard</vt:lpwstr>
  </property>
  <property fmtid="{D5CDD505-2E9C-101B-9397-08002B2CF9AE}" pid="29" name="MSIP_Label_8aac2245-55d1-4cc2-a328-4d057e63f901_Name">
    <vt:lpwstr>In-Confidence</vt:lpwstr>
  </property>
  <property fmtid="{D5CDD505-2E9C-101B-9397-08002B2CF9AE}" pid="30" name="MSIP_Label_8aac2245-55d1-4cc2-a328-4d057e63f901_SiteId">
    <vt:lpwstr>4abada2a-30cf-472c-8228-0729787d28b1</vt:lpwstr>
  </property>
  <property fmtid="{D5CDD505-2E9C-101B-9397-08002B2CF9AE}" pid="31" name="MSIP_Label_8aac2245-55d1-4cc2-a328-4d057e63f901_ActionId">
    <vt:lpwstr>b7e9b6aa-f011-4d47-8d2f-8c36f3097151</vt:lpwstr>
  </property>
  <property fmtid="{D5CDD505-2E9C-101B-9397-08002B2CF9AE}" pid="32" name="MSIP_Label_8aac2245-55d1-4cc2-a328-4d057e63f901_ContentBits">
    <vt:lpwstr>0</vt:lpwstr>
  </property>
</Properties>
</file>